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3B4C" w14:textId="77777777" w:rsidR="00411052" w:rsidRDefault="00411052" w:rsidP="007A0469">
      <w:pPr>
        <w:pStyle w:val="Heading10"/>
        <w:rPr>
          <w:cs/>
        </w:rPr>
      </w:pPr>
    </w:p>
    <w:p w14:paraId="39EE92AD" w14:textId="77777777" w:rsidR="00ED7A53" w:rsidRPr="000325E9" w:rsidRDefault="00F94570" w:rsidP="007A0469">
      <w:pPr>
        <w:pStyle w:val="Heading10"/>
      </w:pPr>
      <w:r w:rsidRPr="000325E9">
        <w:rPr>
          <w:rFonts w:hint="cs"/>
          <w:cs/>
        </w:rPr>
        <w:t xml:space="preserve"> </w:t>
      </w:r>
      <w:r w:rsidR="00ED7A53" w:rsidRPr="000325E9">
        <w:rPr>
          <w:rFonts w:hint="cs"/>
          <w:noProof/>
          <w:lang w:val="en-GB" w:eastAsia="en-GB"/>
        </w:rPr>
        <w:drawing>
          <wp:inline distT="0" distB="0" distL="19050" distR="8890" wp14:anchorId="5B38C798" wp14:editId="1BFD6D6D">
            <wp:extent cx="1038860" cy="1371600"/>
            <wp:effectExtent l="0" t="0" r="0" b="0"/>
            <wp:docPr id="732585529" name="Picture 0" descr="PSU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85529" name="Picture 0" descr="PSU-logo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8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C171" w14:textId="77777777" w:rsidR="00ED7A53" w:rsidRPr="000325E9" w:rsidRDefault="00ED7A53" w:rsidP="008D0E2D">
      <w:pPr>
        <w:jc w:val="center"/>
      </w:pPr>
      <w:r w:rsidRPr="000325E9">
        <w:rPr>
          <w:rFonts w:hint="cs"/>
          <w:cs/>
        </w:rPr>
        <w:t>สาขาวิชาวิศวกรรมคอมพิวเตอร์</w:t>
      </w:r>
    </w:p>
    <w:p w14:paraId="4372CBF7" w14:textId="77777777" w:rsidR="00ED7A53" w:rsidRPr="000325E9" w:rsidRDefault="00ED7A53" w:rsidP="008D0E2D">
      <w:pPr>
        <w:jc w:val="center"/>
      </w:pPr>
    </w:p>
    <w:p w14:paraId="26079A40" w14:textId="77777777" w:rsidR="00ED7A53" w:rsidRPr="00C15A86" w:rsidRDefault="00C15A86" w:rsidP="008D0E2D">
      <w:pPr>
        <w:jc w:val="center"/>
      </w:pPr>
      <w:r w:rsidRPr="00C15A86">
        <w:rPr>
          <w:cs/>
        </w:rPr>
        <w:t>รายงานโครงงานย่อย</w:t>
      </w:r>
      <w:r>
        <w:t xml:space="preserve"> </w:t>
      </w:r>
      <w:r w:rsidRPr="00C15A86">
        <w:t>(Mini Project)</w:t>
      </w:r>
    </w:p>
    <w:p w14:paraId="0CB542B9" w14:textId="77777777" w:rsidR="00ED7A53" w:rsidRPr="000325E9" w:rsidRDefault="00ED7A53" w:rsidP="008D0E2D">
      <w:pPr>
        <w:jc w:val="center"/>
        <w:rPr>
          <w:cs/>
        </w:rPr>
      </w:pPr>
      <w:r w:rsidRPr="000325E9">
        <w:rPr>
          <w:rFonts w:hint="cs"/>
          <w:cs/>
        </w:rPr>
        <w:t>24</w:t>
      </w:r>
      <w:r w:rsidR="00C15A86">
        <w:t>0-</w:t>
      </w:r>
      <w:r w:rsidRPr="000325E9">
        <w:rPr>
          <w:rFonts w:hint="cs"/>
          <w:cs/>
        </w:rPr>
        <w:t>3</w:t>
      </w:r>
      <w:r w:rsidR="00C15A86">
        <w:t>3</w:t>
      </w:r>
      <w:r w:rsidRPr="000325E9">
        <w:rPr>
          <w:rFonts w:hint="cs"/>
          <w:cs/>
        </w:rPr>
        <w:t xml:space="preserve">1 </w:t>
      </w:r>
      <w:r w:rsidR="00C15A86">
        <w:t>MOBILE APPLICATION DEV Module</w:t>
      </w:r>
    </w:p>
    <w:p w14:paraId="20CD72E6" w14:textId="77777777" w:rsidR="00ED7A53" w:rsidRPr="00C15A86" w:rsidRDefault="00ED7A53" w:rsidP="00C15A86">
      <w:pPr>
        <w:jc w:val="center"/>
      </w:pPr>
      <w:r w:rsidRPr="000325E9">
        <w:rPr>
          <w:rFonts w:hint="cs"/>
          <w:cs/>
        </w:rPr>
        <w:t xml:space="preserve">ภาคการศึกษาที่ </w:t>
      </w:r>
      <w:r w:rsidR="00C15A86">
        <w:t>1</w:t>
      </w:r>
      <w:r w:rsidRPr="000325E9">
        <w:rPr>
          <w:rFonts w:hint="cs"/>
          <w:cs/>
        </w:rPr>
        <w:t xml:space="preserve"> ปีการศึกษา </w:t>
      </w:r>
      <w:r w:rsidR="004742DB" w:rsidRPr="000325E9">
        <w:rPr>
          <w:rFonts w:hint="cs"/>
          <w:cs/>
        </w:rPr>
        <w:t>256</w:t>
      </w:r>
      <w:r w:rsidR="00C15A86">
        <w:t>9</w:t>
      </w:r>
    </w:p>
    <w:p w14:paraId="04BDA42B" w14:textId="77777777" w:rsidR="00C15A86" w:rsidRPr="00C15A86" w:rsidRDefault="00C15A86" w:rsidP="00C15A86">
      <w:pPr>
        <w:jc w:val="center"/>
      </w:pPr>
      <w:r w:rsidRPr="00C15A86">
        <w:t>Flash Sale System: High-Concurrency Backend Architecture</w:t>
      </w:r>
    </w:p>
    <w:p w14:paraId="7A4FCB73" w14:textId="77777777" w:rsidR="00C15A86" w:rsidRDefault="00C15A86" w:rsidP="00C15A86">
      <w:pPr>
        <w:jc w:val="center"/>
      </w:pPr>
      <w:r w:rsidRPr="00C15A86">
        <w:t>and Performance Testing</w:t>
      </w:r>
    </w:p>
    <w:p w14:paraId="623D0611" w14:textId="77777777" w:rsidR="00C15A86" w:rsidRPr="00C15A86" w:rsidRDefault="00C15A86" w:rsidP="00C15A86">
      <w:pPr>
        <w:jc w:val="center"/>
      </w:pPr>
    </w:p>
    <w:p w14:paraId="5A1EADCA" w14:textId="77777777" w:rsidR="00ED7A53" w:rsidRDefault="00C15A86" w:rsidP="008D0E2D">
      <w:pPr>
        <w:jc w:val="center"/>
      </w:pPr>
      <w:r>
        <w:rPr>
          <w:rFonts w:hint="cs"/>
          <w:cs/>
        </w:rPr>
        <w:t>จัดทำโดย</w:t>
      </w:r>
    </w:p>
    <w:p w14:paraId="65FE02A3" w14:textId="77777777" w:rsidR="00C15A86" w:rsidRPr="000325E9" w:rsidRDefault="00C15A86" w:rsidP="008D0E2D">
      <w:pPr>
        <w:jc w:val="center"/>
      </w:pPr>
    </w:p>
    <w:p w14:paraId="5CB80267" w14:textId="77777777" w:rsidR="00ED7A53" w:rsidRDefault="00743615" w:rsidP="0084319D">
      <w:pPr>
        <w:tabs>
          <w:tab w:val="left" w:pos="4395"/>
        </w:tabs>
        <w:jc w:val="center"/>
      </w:pPr>
      <w:r w:rsidRPr="000325E9">
        <w:rPr>
          <w:rFonts w:hint="cs"/>
          <w:cs/>
        </w:rPr>
        <w:t>นาย</w:t>
      </w:r>
      <w:proofErr w:type="spellStart"/>
      <w:r w:rsidR="004742DB" w:rsidRPr="000325E9">
        <w:rPr>
          <w:rFonts w:hint="cs"/>
          <w:cs/>
        </w:rPr>
        <w:t>ชวาทิก</w:t>
      </w:r>
      <w:proofErr w:type="spellEnd"/>
      <w:r w:rsidR="004742DB" w:rsidRPr="000325E9">
        <w:rPr>
          <w:rFonts w:hint="cs"/>
          <w:cs/>
        </w:rPr>
        <w:t xml:space="preserve">  ธรฤทธิ์</w:t>
      </w:r>
      <w:r w:rsidR="00ED7A53" w:rsidRPr="000325E9">
        <w:rPr>
          <w:rFonts w:hint="cs"/>
          <w:cs/>
        </w:rPr>
        <w:t xml:space="preserve">   รหัสนักศึกษา </w:t>
      </w:r>
      <w:r w:rsidR="004742DB" w:rsidRPr="000325E9">
        <w:rPr>
          <w:rFonts w:hint="cs"/>
          <w:cs/>
        </w:rPr>
        <w:t>6610110066</w:t>
      </w:r>
    </w:p>
    <w:p w14:paraId="1A41056F" w14:textId="77777777" w:rsidR="00C15A86" w:rsidRPr="000325E9" w:rsidRDefault="00C15A86" w:rsidP="00C15A86">
      <w:pPr>
        <w:jc w:val="center"/>
      </w:pPr>
      <w:r w:rsidRPr="000325E9">
        <w:rPr>
          <w:rFonts w:hint="cs"/>
          <w:cs/>
        </w:rPr>
        <w:t>นาย</w:t>
      </w:r>
      <w:r w:rsidR="00B9603C" w:rsidRPr="00B9603C">
        <w:rPr>
          <w:cs/>
        </w:rPr>
        <w:t>พงศ์พิสุทธิ์</w:t>
      </w:r>
      <w:r w:rsidRPr="000325E9">
        <w:rPr>
          <w:rFonts w:hint="cs"/>
          <w:cs/>
        </w:rPr>
        <w:t xml:space="preserve">  </w:t>
      </w:r>
      <w:r w:rsidR="00B9603C" w:rsidRPr="00B9603C">
        <w:rPr>
          <w:cs/>
        </w:rPr>
        <w:t>เทพทอง</w:t>
      </w:r>
      <w:r w:rsidRPr="000325E9">
        <w:rPr>
          <w:rFonts w:hint="cs"/>
          <w:cs/>
        </w:rPr>
        <w:t xml:space="preserve">   รหัสนักศึกษา </w:t>
      </w:r>
      <w:r w:rsidR="0084319D" w:rsidRPr="0084319D">
        <w:t>6610110189</w:t>
      </w:r>
    </w:p>
    <w:p w14:paraId="4B7A28E6" w14:textId="77777777" w:rsidR="00C15A86" w:rsidRPr="000325E9" w:rsidRDefault="00C15A86" w:rsidP="00C15A86">
      <w:pPr>
        <w:jc w:val="center"/>
      </w:pPr>
      <w:r w:rsidRPr="000325E9">
        <w:rPr>
          <w:rFonts w:hint="cs"/>
          <w:cs/>
        </w:rPr>
        <w:t>นาย</w:t>
      </w:r>
      <w:proofErr w:type="spellStart"/>
      <w:r w:rsidRPr="00C15A86">
        <w:rPr>
          <w:cs/>
        </w:rPr>
        <w:t>ธรร</w:t>
      </w:r>
      <w:proofErr w:type="spellEnd"/>
      <w:r w:rsidRPr="00C15A86">
        <w:rPr>
          <w:cs/>
        </w:rPr>
        <w:t>มีน</w:t>
      </w:r>
      <w:r>
        <w:rPr>
          <w:rFonts w:hint="cs"/>
          <w:cs/>
        </w:rPr>
        <w:t>า</w:t>
      </w:r>
      <w:r w:rsidRPr="000325E9">
        <w:rPr>
          <w:rFonts w:hint="cs"/>
          <w:cs/>
        </w:rPr>
        <w:t xml:space="preserve">  </w:t>
      </w:r>
      <w:r w:rsidRPr="00C15A86">
        <w:rPr>
          <w:cs/>
        </w:rPr>
        <w:t>เพ็งชัย</w:t>
      </w:r>
      <w:r w:rsidRPr="000325E9">
        <w:rPr>
          <w:rFonts w:hint="cs"/>
          <w:cs/>
        </w:rPr>
        <w:t xml:space="preserve">   รหัสนักศึกษา </w:t>
      </w:r>
      <w:r w:rsidRPr="00C15A86">
        <w:t>6610110509</w:t>
      </w:r>
    </w:p>
    <w:p w14:paraId="287FD486" w14:textId="77777777" w:rsidR="00ED7A53" w:rsidRPr="000325E9" w:rsidRDefault="00C15A86" w:rsidP="008D0E2D">
      <w:pPr>
        <w:jc w:val="center"/>
        <w:rPr>
          <w:cs/>
        </w:rPr>
      </w:pPr>
      <w:r>
        <w:rPr>
          <w:rFonts w:hint="cs"/>
          <w:cs/>
        </w:rPr>
        <w:t>เสนอ</w:t>
      </w:r>
    </w:p>
    <w:p w14:paraId="4B08F1C5" w14:textId="77777777" w:rsidR="00ED7A53" w:rsidRDefault="00C15A86" w:rsidP="008D0E2D">
      <w:pPr>
        <w:jc w:val="center"/>
      </w:pPr>
      <w:r w:rsidRPr="00C15A86">
        <w:rPr>
          <w:cs/>
        </w:rPr>
        <w:t>ผศ.สุธน</w:t>
      </w:r>
      <w:r w:rsidR="006F7C46" w:rsidRPr="000325E9">
        <w:rPr>
          <w:rFonts w:hint="cs"/>
          <w:cs/>
        </w:rPr>
        <w:t xml:space="preserve"> </w:t>
      </w:r>
      <w:r w:rsidRPr="00C15A86">
        <w:rPr>
          <w:cs/>
        </w:rPr>
        <w:t>แซ่ว่อง</w:t>
      </w:r>
      <w:r>
        <w:rPr>
          <w:cs/>
        </w:rPr>
        <w:tab/>
      </w:r>
      <w:r w:rsidR="004D689C" w:rsidRPr="000325E9">
        <w:rPr>
          <w:rFonts w:hint="cs"/>
        </w:rPr>
        <w:tab/>
      </w:r>
      <w:r w:rsidRPr="00C15A86">
        <w:rPr>
          <w:cs/>
        </w:rPr>
        <w:t>อาจารย์ผู้สอนประจำรายวิชา</w:t>
      </w:r>
    </w:p>
    <w:p w14:paraId="312FEB48" w14:textId="77777777" w:rsidR="00C15A86" w:rsidRPr="00456BB5" w:rsidRDefault="00C15A86" w:rsidP="00C15A86">
      <w:pPr>
        <w:jc w:val="center"/>
      </w:pPr>
      <w:r w:rsidRPr="00456BB5">
        <w:rPr>
          <w:cs/>
        </w:rPr>
        <w:t>ตามหลักสูตรปริญญาวิศวกรรม</w:t>
      </w:r>
      <w:proofErr w:type="spellStart"/>
      <w:r w:rsidRPr="00456BB5">
        <w:rPr>
          <w:cs/>
        </w:rPr>
        <w:t>ศาสตร</w:t>
      </w:r>
      <w:proofErr w:type="spellEnd"/>
      <w:r w:rsidRPr="00456BB5">
        <w:rPr>
          <w:cs/>
        </w:rPr>
        <w:t xml:space="preserve">บัณฑิต สาขาวิชาวิศวกรรมคอมพิวเตอร์ </w:t>
      </w:r>
    </w:p>
    <w:p w14:paraId="16620565" w14:textId="77777777" w:rsidR="00C15A86" w:rsidRPr="00456BB5" w:rsidRDefault="00C15A86" w:rsidP="00C15A86">
      <w:pPr>
        <w:jc w:val="center"/>
      </w:pPr>
      <w:r w:rsidRPr="00456BB5">
        <w:rPr>
          <w:cs/>
        </w:rPr>
        <w:t>คณะวิศวกรรมศาสตร์ มหาวิทยาลัยสงขลานครินทร์</w:t>
      </w:r>
    </w:p>
    <w:p w14:paraId="4975BE2B" w14:textId="77777777" w:rsidR="00C15A86" w:rsidRPr="000325E9" w:rsidRDefault="00C15A86" w:rsidP="00C23298">
      <w:pPr>
        <w:jc w:val="center"/>
      </w:pPr>
      <w:r w:rsidRPr="00C15A86">
        <w:t>3</w:t>
      </w:r>
      <w:r>
        <w:t>1</w:t>
      </w:r>
      <w:r w:rsidRPr="00C15A86">
        <w:t xml:space="preserve"> </w:t>
      </w:r>
      <w:r w:rsidRPr="00C15A86">
        <w:rPr>
          <w:cs/>
        </w:rPr>
        <w:t xml:space="preserve">สิงหาคม </w:t>
      </w:r>
      <w:r w:rsidRPr="00C15A86">
        <w:t>2569</w:t>
      </w:r>
    </w:p>
    <w:p w14:paraId="450D6697" w14:textId="77777777" w:rsidR="00310540" w:rsidRPr="000325E9" w:rsidRDefault="00310540">
      <w:pPr>
        <w:rPr>
          <w:cs/>
        </w:rPr>
      </w:pPr>
      <w:r w:rsidRPr="000325E9">
        <w:rPr>
          <w:rFonts w:hint="cs"/>
          <w:b/>
          <w:bCs/>
          <w:cs/>
        </w:rPr>
        <w:br w:type="page"/>
      </w:r>
    </w:p>
    <w:p w14:paraId="2E258912" w14:textId="77777777" w:rsidR="00DD470D" w:rsidRPr="000325E9" w:rsidRDefault="00C23298" w:rsidP="00503781">
      <w:pPr>
        <w:pStyle w:val="Heading1"/>
      </w:pPr>
      <w:r w:rsidRPr="00C23298">
        <w:rPr>
          <w:b/>
        </w:rPr>
        <w:lastRenderedPageBreak/>
        <w:t xml:space="preserve">Diagram </w:t>
      </w:r>
      <w:r w:rsidRPr="00C23298">
        <w:rPr>
          <w:b/>
          <w:cs/>
        </w:rPr>
        <w:t>สถาปัตยกรรมของระบบ</w:t>
      </w:r>
    </w:p>
    <w:p w14:paraId="710845B0" w14:textId="77777777" w:rsidR="00FF707A" w:rsidRDefault="00FA494E" w:rsidP="00C23298">
      <w:pPr>
        <w:ind w:left="720"/>
        <w:jc w:val="thaiDistribute"/>
      </w:pPr>
      <w:bookmarkStart w:id="0" w:name="_Toc217153090"/>
      <w:bookmarkStart w:id="1" w:name="_Toc217153240"/>
      <w:bookmarkStart w:id="2" w:name="_Toc217153413"/>
      <w:r w:rsidRPr="000325E9">
        <w:rPr>
          <w:rFonts w:hint="cs"/>
        </w:rPr>
        <w:t>(</w:t>
      </w:r>
      <w:bookmarkEnd w:id="0"/>
      <w:bookmarkEnd w:id="1"/>
      <w:bookmarkEnd w:id="2"/>
      <w:r w:rsidR="00C23298" w:rsidRPr="00C23298">
        <w:rPr>
          <w:cs/>
        </w:rPr>
        <w:t xml:space="preserve">ระบบต้องรับภาระที่ขัดแย้งกันสองอย่างพร้อมกัน คือผู้ใช้ </w:t>
      </w:r>
      <w:r w:rsidR="00C23298" w:rsidRPr="00C23298">
        <w:t xml:space="preserve">1,000 </w:t>
      </w:r>
      <w:r w:rsidR="00C23298" w:rsidRPr="00C23298">
        <w:rPr>
          <w:cs/>
        </w:rPr>
        <w:t xml:space="preserve">คนเปิดดูสินค้าพร้อมกันและต้องเห็นสต็อกที่สดเสมอ (อ่านหนัก) ขณะที่ผู้ใช้ </w:t>
      </w:r>
      <w:r w:rsidR="00C23298" w:rsidRPr="00C23298">
        <w:t xml:space="preserve">500 </w:t>
      </w:r>
      <w:r w:rsidR="00C23298" w:rsidRPr="00C23298">
        <w:rPr>
          <w:cs/>
        </w:rPr>
        <w:t xml:space="preserve">คนแย่งซื้อสินค้า </w:t>
      </w:r>
      <w:r w:rsidR="00C23298" w:rsidRPr="00C23298">
        <w:t xml:space="preserve">50 </w:t>
      </w:r>
      <w:r w:rsidR="00C23298" w:rsidRPr="00C23298">
        <w:rPr>
          <w:cs/>
        </w:rPr>
        <w:t xml:space="preserve">ชิ้นโดยห้ามขายเกินและห้ามใครได้เกิน </w:t>
      </w:r>
      <w:r w:rsidR="00C23298" w:rsidRPr="00C23298">
        <w:t xml:space="preserve">1 </w:t>
      </w:r>
      <w:r w:rsidR="00C23298" w:rsidRPr="00C23298">
        <w:rPr>
          <w:cs/>
        </w:rPr>
        <w:t>ชิ้น (เขียนหนัก) สถาปัตยกรรมจึงแยกภาระทั้งสองออกจากกันในทุกชั้น</w:t>
      </w:r>
    </w:p>
    <w:p w14:paraId="65665C15" w14:textId="77777777" w:rsidR="00C23298" w:rsidRPr="006F429E" w:rsidRDefault="00C23298" w:rsidP="00C23298">
      <w:pPr>
        <w:pStyle w:val="Heading2"/>
        <w:rPr>
          <w:b/>
          <w:bCs/>
        </w:rPr>
      </w:pPr>
      <w:r w:rsidRPr="006F429E">
        <w:rPr>
          <w:b/>
          <w:bCs/>
          <w:cs/>
        </w:rPr>
        <w:t>ภาพรวมของระบบ</w:t>
      </w:r>
    </w:p>
    <w:p w14:paraId="22E78818" w14:textId="77777777" w:rsidR="00C23298" w:rsidRDefault="00C23298" w:rsidP="00C23298">
      <w:pPr>
        <w:jc w:val="center"/>
      </w:pPr>
      <w:r>
        <w:rPr>
          <w:rFonts w:ascii="Arial" w:hAnsi="Arial" w:cs="Arial"/>
          <w:noProof/>
          <w:color w:val="000000"/>
          <w:sz w:val="26"/>
          <w:szCs w:val="26"/>
        </w:rPr>
        <w:drawing>
          <wp:inline distT="0" distB="0" distL="0" distR="0" wp14:anchorId="7B3BA546" wp14:editId="6C6F52B8">
            <wp:extent cx="5040000" cy="2240807"/>
            <wp:effectExtent l="0" t="0" r="8255" b="7620"/>
            <wp:docPr id="76486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24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CBADD" w14:textId="56264E87" w:rsidR="00C23298" w:rsidRDefault="00C23298" w:rsidP="00C23298">
      <w:pPr>
        <w:jc w:val="center"/>
      </w:pPr>
      <w:r w:rsidRPr="00C23298">
        <w:rPr>
          <w:cs/>
        </w:rPr>
        <w:t xml:space="preserve">ภาพที่ </w:t>
      </w:r>
      <w:r w:rsidR="00B772CE">
        <w:rPr>
          <w:cs/>
        </w:rPr>
        <w:fldChar w:fldCharType="begin"/>
      </w:r>
      <w:r w:rsidR="00B772CE">
        <w:rPr>
          <w:cs/>
        </w:rPr>
        <w:instrText xml:space="preserve"> </w:instrText>
      </w:r>
      <w:r w:rsidR="00B772CE">
        <w:instrText xml:space="preserve">SEQ </w:instrText>
      </w:r>
      <w:r w:rsidR="00B772CE">
        <w:rPr>
          <w:cs/>
        </w:rPr>
        <w:instrText xml:space="preserve">ภาพที่ </w:instrText>
      </w:r>
      <w:r w:rsidR="00B772CE">
        <w:instrText>\* ARABIC</w:instrText>
      </w:r>
      <w:r w:rsidR="00B772CE">
        <w:rPr>
          <w:cs/>
        </w:rPr>
        <w:instrText xml:space="preserve"> </w:instrText>
      </w:r>
      <w:r w:rsidR="00B772CE">
        <w:rPr>
          <w:cs/>
        </w:rPr>
        <w:fldChar w:fldCharType="separate"/>
      </w:r>
      <w:r w:rsidR="006C10C0">
        <w:rPr>
          <w:noProof/>
          <w:cs/>
        </w:rPr>
        <w:t>1</w:t>
      </w:r>
      <w:r w:rsidR="00B772CE">
        <w:rPr>
          <w:cs/>
        </w:rPr>
        <w:fldChar w:fldCharType="end"/>
      </w:r>
      <w:r w:rsidRPr="00C23298">
        <w:rPr>
          <w:rFonts w:hint="cs"/>
          <w:cs/>
        </w:rPr>
        <w:t xml:space="preserve"> </w:t>
      </w:r>
      <w:r w:rsidRPr="00C23298">
        <w:rPr>
          <w:cs/>
        </w:rPr>
        <w:t xml:space="preserve">สถาปัตยกรรมภาพรวมของระบบ </w:t>
      </w:r>
      <w:r w:rsidRPr="00C23298">
        <w:t>Flash Sale</w:t>
      </w:r>
    </w:p>
    <w:tbl>
      <w:tblPr>
        <w:tblW w:w="10065" w:type="dxa"/>
        <w:tblInd w:w="-7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6844"/>
      </w:tblGrid>
      <w:tr w:rsidR="00C23298" w:rsidRPr="00C23298" w14:paraId="0A81B2A0" w14:textId="77777777" w:rsidTr="00C23298">
        <w:trPr>
          <w:tblHeader/>
        </w:trPr>
        <w:tc>
          <w:tcPr>
            <w:tcW w:w="3221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798854" w14:textId="77777777" w:rsidR="00C23298" w:rsidRPr="00C23298" w:rsidRDefault="00C23298" w:rsidP="00C23298">
            <w:pPr>
              <w:jc w:val="center"/>
              <w:rPr>
                <w:b/>
                <w:bCs/>
              </w:rPr>
            </w:pPr>
            <w:r w:rsidRPr="00C23298">
              <w:rPr>
                <w:cs/>
              </w:rPr>
              <w:t>องค์ประกอบ</w:t>
            </w:r>
          </w:p>
        </w:tc>
        <w:tc>
          <w:tcPr>
            <w:tcW w:w="6844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6FC266" w14:textId="77777777" w:rsidR="00C23298" w:rsidRPr="00C23298" w:rsidRDefault="00C23298" w:rsidP="00C23298">
            <w:pPr>
              <w:jc w:val="center"/>
              <w:rPr>
                <w:b/>
                <w:bCs/>
              </w:rPr>
            </w:pPr>
            <w:r w:rsidRPr="00C23298">
              <w:rPr>
                <w:cs/>
              </w:rPr>
              <w:t>เหตุผลที่ต้องมี</w:t>
            </w:r>
          </w:p>
        </w:tc>
      </w:tr>
      <w:tr w:rsidR="00C23298" w:rsidRPr="00C23298" w14:paraId="04C078C5" w14:textId="77777777" w:rsidTr="00C23298">
        <w:tc>
          <w:tcPr>
            <w:tcW w:w="3221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E696F" w14:textId="77777777" w:rsidR="00C23298" w:rsidRPr="00C23298" w:rsidRDefault="00C23298" w:rsidP="00C23298">
            <w:r w:rsidRPr="00C23298">
              <w:t xml:space="preserve">Nginx </w:t>
            </w:r>
            <w:r>
              <w:br/>
            </w:r>
            <w:r w:rsidRPr="00C23298">
              <w:t>(</w:t>
            </w:r>
            <w:proofErr w:type="spellStart"/>
            <w:r w:rsidRPr="00C23298">
              <w:t>least_conn</w:t>
            </w:r>
            <w:proofErr w:type="spellEnd"/>
            <w:r w:rsidRPr="00C23298">
              <w:t>, keepalive 128)</w:t>
            </w:r>
          </w:p>
        </w:tc>
        <w:tc>
          <w:tcPr>
            <w:tcW w:w="6844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FA1D7" w14:textId="77777777" w:rsidR="00C23298" w:rsidRPr="00C23298" w:rsidRDefault="00C23298" w:rsidP="00C23298">
            <w:r w:rsidRPr="00C23298">
              <w:rPr>
                <w:cs/>
              </w:rPr>
              <w:t xml:space="preserve">กระจายโหลดไปตัวที่มี </w:t>
            </w:r>
            <w:r w:rsidRPr="00C23298">
              <w:t xml:space="preserve">connection </w:t>
            </w:r>
            <w:r w:rsidRPr="00C23298">
              <w:rPr>
                <w:cs/>
              </w:rPr>
              <w:t xml:space="preserve">ค้างน้อยที่สุด </w:t>
            </w:r>
            <w:r w:rsidRPr="00C23298">
              <w:t xml:space="preserve">· keepalive </w:t>
            </w:r>
            <w:r w:rsidRPr="00C23298">
              <w:rPr>
                <w:cs/>
              </w:rPr>
              <w:t xml:space="preserve">กันการสร้าง </w:t>
            </w:r>
            <w:r w:rsidRPr="00C23298">
              <w:t xml:space="preserve">TCP handshake </w:t>
            </w:r>
            <w:r w:rsidRPr="00C23298">
              <w:rPr>
                <w:cs/>
              </w:rPr>
              <w:t>ใหม่ทุกคำขอ</w:t>
            </w:r>
          </w:p>
        </w:tc>
      </w:tr>
      <w:tr w:rsidR="00C23298" w:rsidRPr="00C23298" w14:paraId="36D65A4F" w14:textId="77777777" w:rsidTr="00C23298">
        <w:tc>
          <w:tcPr>
            <w:tcW w:w="3221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5D1DD" w14:textId="77777777" w:rsidR="00C23298" w:rsidRPr="00C23298" w:rsidRDefault="00C23298" w:rsidP="00C23298">
            <w:proofErr w:type="spellStart"/>
            <w:r w:rsidRPr="00C23298">
              <w:t>NestJS</w:t>
            </w:r>
            <w:proofErr w:type="spellEnd"/>
            <w:r w:rsidRPr="00C23298">
              <w:t xml:space="preserve"> × 6 instances</w:t>
            </w:r>
          </w:p>
        </w:tc>
        <w:tc>
          <w:tcPr>
            <w:tcW w:w="6844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1033F" w14:textId="77777777" w:rsidR="00C23298" w:rsidRPr="00C23298" w:rsidRDefault="00C23298" w:rsidP="00C23298">
            <w:r w:rsidRPr="00C23298">
              <w:t xml:space="preserve">stateless </w:t>
            </w:r>
            <w:r w:rsidRPr="00C23298">
              <w:rPr>
                <w:cs/>
              </w:rPr>
              <w:t xml:space="preserve">ทั้งหมด ไม่มี </w:t>
            </w:r>
            <w:r w:rsidRPr="00C23298">
              <w:t xml:space="preserve">session/counter </w:t>
            </w:r>
            <w:r w:rsidRPr="00C23298">
              <w:rPr>
                <w:cs/>
              </w:rPr>
              <w:t xml:space="preserve">ใน </w:t>
            </w:r>
            <w:r w:rsidRPr="00C23298">
              <w:t xml:space="preserve">RAM </w:t>
            </w:r>
            <w:r w:rsidRPr="00C23298">
              <w:rPr>
                <w:cs/>
              </w:rPr>
              <w:t>จึงขยายจำนวนได้อิสระโดยคำตอบไม่เพี้ยน</w:t>
            </w:r>
          </w:p>
        </w:tc>
      </w:tr>
      <w:tr w:rsidR="00C23298" w:rsidRPr="00C23298" w14:paraId="62817028" w14:textId="77777777" w:rsidTr="00C23298">
        <w:tc>
          <w:tcPr>
            <w:tcW w:w="3221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35B0B" w14:textId="77777777" w:rsidR="00C23298" w:rsidRPr="00C23298" w:rsidRDefault="00C23298" w:rsidP="00C23298">
            <w:proofErr w:type="spellStart"/>
            <w:r w:rsidRPr="00C23298">
              <w:t>redis</w:t>
            </w:r>
            <w:proofErr w:type="spellEnd"/>
            <w:r w:rsidRPr="00C23298">
              <w:t>-cache (</w:t>
            </w:r>
            <w:proofErr w:type="spellStart"/>
            <w:r w:rsidRPr="00C23298">
              <w:t>allkeys-lru</w:t>
            </w:r>
            <w:proofErr w:type="spellEnd"/>
            <w:r w:rsidRPr="00C23298">
              <w:t>)</w:t>
            </w:r>
          </w:p>
        </w:tc>
        <w:tc>
          <w:tcPr>
            <w:tcW w:w="6844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8A6BE" w14:textId="77777777" w:rsidR="00C23298" w:rsidRPr="00C23298" w:rsidRDefault="00C23298" w:rsidP="00C23298">
            <w:r w:rsidRPr="00C23298">
              <w:rPr>
                <w:cs/>
              </w:rPr>
              <w:t xml:space="preserve">เก็บ </w:t>
            </w:r>
            <w:r w:rsidRPr="00C23298">
              <w:t xml:space="preserve">metadata </w:t>
            </w:r>
            <w:r w:rsidRPr="00C23298">
              <w:rPr>
                <w:cs/>
              </w:rPr>
              <w:t xml:space="preserve">ที่แทบไม่เปลี่ยน หายได้ไม่เสียหาย เพราะ </w:t>
            </w:r>
            <w:r w:rsidRPr="00C23298">
              <w:t xml:space="preserve">fallback </w:t>
            </w:r>
            <w:r w:rsidRPr="00C23298">
              <w:rPr>
                <w:cs/>
              </w:rPr>
              <w:t xml:space="preserve">ไป </w:t>
            </w:r>
            <w:r w:rsidRPr="00C23298">
              <w:t xml:space="preserve">DB </w:t>
            </w:r>
            <w:r w:rsidRPr="00C23298">
              <w:rPr>
                <w:cs/>
              </w:rPr>
              <w:t>ได้</w:t>
            </w:r>
          </w:p>
        </w:tc>
      </w:tr>
      <w:tr w:rsidR="00C23298" w:rsidRPr="00C23298" w14:paraId="1AC5641F" w14:textId="77777777" w:rsidTr="00C23298">
        <w:tc>
          <w:tcPr>
            <w:tcW w:w="3221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8A405" w14:textId="77777777" w:rsidR="00C23298" w:rsidRPr="00C23298" w:rsidRDefault="00C23298" w:rsidP="00C23298">
            <w:proofErr w:type="spellStart"/>
            <w:r w:rsidRPr="00C23298">
              <w:t>redis</w:t>
            </w:r>
            <w:proofErr w:type="spellEnd"/>
            <w:r w:rsidRPr="00C23298">
              <w:t>-data</w:t>
            </w:r>
            <w:r>
              <w:br/>
            </w:r>
            <w:r w:rsidRPr="00C23298">
              <w:t>(</w:t>
            </w:r>
            <w:proofErr w:type="spellStart"/>
            <w:r w:rsidRPr="00C23298">
              <w:t>noeviction</w:t>
            </w:r>
            <w:proofErr w:type="spellEnd"/>
            <w:r w:rsidRPr="00C23298">
              <w:t xml:space="preserve"> + AOF)</w:t>
            </w:r>
          </w:p>
        </w:tc>
        <w:tc>
          <w:tcPr>
            <w:tcW w:w="6844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92677" w14:textId="77777777" w:rsidR="00C23298" w:rsidRPr="00C23298" w:rsidRDefault="00C23298" w:rsidP="00C23298">
            <w:r w:rsidRPr="00C23298">
              <w:rPr>
                <w:cs/>
              </w:rPr>
              <w:t xml:space="preserve">เก็บ </w:t>
            </w:r>
            <w:r w:rsidRPr="00C23298">
              <w:t xml:space="preserve">stock counter, lock, </w:t>
            </w:r>
            <w:r w:rsidRPr="00C23298">
              <w:rPr>
                <w:cs/>
              </w:rPr>
              <w:t>คิวงาน ซึ่งหายไม่ได้เด็ดขาด จึงต้องแยก</w:t>
            </w:r>
            <w:proofErr w:type="spellStart"/>
            <w:r w:rsidRPr="00C23298">
              <w:rPr>
                <w:cs/>
              </w:rPr>
              <w:t>อินสแตนซ์</w:t>
            </w:r>
            <w:proofErr w:type="spellEnd"/>
            <w:r w:rsidRPr="00C23298">
              <w:rPr>
                <w:cs/>
              </w:rPr>
              <w:t>ออกจากตัวแคช</w:t>
            </w:r>
          </w:p>
        </w:tc>
      </w:tr>
      <w:tr w:rsidR="00C23298" w:rsidRPr="00C23298" w14:paraId="4950696E" w14:textId="77777777" w:rsidTr="00C23298">
        <w:tc>
          <w:tcPr>
            <w:tcW w:w="3221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EB847" w14:textId="77777777" w:rsidR="00C23298" w:rsidRPr="00C23298" w:rsidRDefault="00C23298" w:rsidP="00C23298">
            <w:r w:rsidRPr="00C23298">
              <w:t>PostgreSQL Primary / Replica</w:t>
            </w:r>
          </w:p>
        </w:tc>
        <w:tc>
          <w:tcPr>
            <w:tcW w:w="6844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04C6A" w14:textId="77777777" w:rsidR="00C23298" w:rsidRPr="00C23298" w:rsidRDefault="00C23298" w:rsidP="00C23298">
            <w:r w:rsidRPr="00C23298">
              <w:t xml:space="preserve">Replica </w:t>
            </w:r>
            <w:r w:rsidRPr="00C23298">
              <w:rPr>
                <w:cs/>
              </w:rPr>
              <w:t xml:space="preserve">รับ </w:t>
            </w:r>
            <w:r w:rsidRPr="00C23298">
              <w:t xml:space="preserve">read </w:t>
            </w:r>
            <w:r w:rsidRPr="00C23298">
              <w:rPr>
                <w:cs/>
              </w:rPr>
              <w:t xml:space="preserve">ทั้งหมด </w:t>
            </w:r>
            <w:r w:rsidRPr="00C23298">
              <w:t xml:space="preserve">· </w:t>
            </w:r>
            <w:r w:rsidRPr="00C23298">
              <w:rPr>
                <w:cs/>
              </w:rPr>
              <w:t xml:space="preserve">การเขียนและตัดสต็อกใช้ </w:t>
            </w:r>
            <w:r w:rsidRPr="00C23298">
              <w:t xml:space="preserve">Primary </w:t>
            </w:r>
            <w:r w:rsidRPr="00C23298">
              <w:rPr>
                <w:cs/>
              </w:rPr>
              <w:t xml:space="preserve">เท่านั้น เพราะ </w:t>
            </w:r>
            <w:r w:rsidRPr="00C23298">
              <w:t xml:space="preserve">replica </w:t>
            </w:r>
            <w:r w:rsidRPr="00C23298">
              <w:rPr>
                <w:cs/>
              </w:rPr>
              <w:t xml:space="preserve">มี </w:t>
            </w:r>
            <w:r w:rsidRPr="00C23298">
              <w:t xml:space="preserve">lag </w:t>
            </w:r>
            <w:r w:rsidRPr="00C23298">
              <w:rPr>
                <w:cs/>
              </w:rPr>
              <w:t xml:space="preserve">ซึ่งทำให้เกิด </w:t>
            </w:r>
            <w:r w:rsidRPr="00C23298">
              <w:t>race condition</w:t>
            </w:r>
          </w:p>
        </w:tc>
      </w:tr>
    </w:tbl>
    <w:p w14:paraId="2CE98285" w14:textId="77777777" w:rsidR="00C23298" w:rsidRDefault="00C23298" w:rsidP="00C23298">
      <w:pPr>
        <w:rPr>
          <w:b/>
          <w:bCs/>
        </w:rPr>
      </w:pPr>
    </w:p>
    <w:p w14:paraId="1540EED4" w14:textId="77777777" w:rsidR="00B9603C" w:rsidRDefault="00B9603C">
      <w:r>
        <w:br w:type="page"/>
      </w:r>
    </w:p>
    <w:p w14:paraId="7716EB91" w14:textId="77777777" w:rsidR="00B9603C" w:rsidRPr="006F429E" w:rsidRDefault="00B9603C" w:rsidP="00B9603C">
      <w:pPr>
        <w:pStyle w:val="Heading2"/>
        <w:rPr>
          <w:b/>
          <w:bCs/>
        </w:rPr>
      </w:pPr>
      <w:r w:rsidRPr="006F429E">
        <w:rPr>
          <w:b/>
          <w:bCs/>
        </w:rPr>
        <w:lastRenderedPageBreak/>
        <w:t xml:space="preserve">Data Flow </w:t>
      </w:r>
      <w:r w:rsidRPr="006F429E">
        <w:rPr>
          <w:rFonts w:hint="cs"/>
          <w:b/>
          <w:bCs/>
          <w:cs/>
        </w:rPr>
        <w:t>การอ่าน</w:t>
      </w:r>
    </w:p>
    <w:p w14:paraId="45580E7D" w14:textId="77777777" w:rsidR="00B9603C" w:rsidRDefault="00B9603C" w:rsidP="00B9603C">
      <w:pPr>
        <w:jc w:val="center"/>
      </w:pPr>
      <w:r>
        <w:rPr>
          <w:rFonts w:ascii="Arial" w:hAnsi="Arial" w:cs="Arial"/>
          <w:noProof/>
          <w:color w:val="000000"/>
          <w:sz w:val="26"/>
          <w:szCs w:val="26"/>
        </w:rPr>
        <w:drawing>
          <wp:inline distT="0" distB="0" distL="0" distR="0" wp14:anchorId="4C4D3C99" wp14:editId="7ECB3517">
            <wp:extent cx="4939030" cy="2773045"/>
            <wp:effectExtent l="0" t="0" r="0" b="8255"/>
            <wp:docPr id="1482072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3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0B224" w14:textId="0A1E81AB" w:rsidR="00B9603C" w:rsidRDefault="00B9603C" w:rsidP="00B9603C">
      <w:pPr>
        <w:jc w:val="center"/>
      </w:pPr>
      <w:r>
        <w:rPr>
          <w:cs/>
        </w:rPr>
        <w:t xml:space="preserve">ภาพที่ </w:t>
      </w:r>
      <w:r w:rsidR="00B772CE">
        <w:rPr>
          <w:cs/>
        </w:rPr>
        <w:fldChar w:fldCharType="begin"/>
      </w:r>
      <w:r w:rsidR="00B772CE">
        <w:rPr>
          <w:cs/>
        </w:rPr>
        <w:instrText xml:space="preserve"> </w:instrText>
      </w:r>
      <w:r w:rsidR="00B772CE">
        <w:instrText xml:space="preserve">SEQ </w:instrText>
      </w:r>
      <w:r w:rsidR="00B772CE">
        <w:rPr>
          <w:cs/>
        </w:rPr>
        <w:instrText xml:space="preserve">ภาพที่ </w:instrText>
      </w:r>
      <w:r w:rsidR="00B772CE">
        <w:instrText>\* ARABIC</w:instrText>
      </w:r>
      <w:r w:rsidR="00B772CE">
        <w:rPr>
          <w:cs/>
        </w:rPr>
        <w:instrText xml:space="preserve"> </w:instrText>
      </w:r>
      <w:r w:rsidR="00B772CE">
        <w:rPr>
          <w:cs/>
        </w:rPr>
        <w:fldChar w:fldCharType="separate"/>
      </w:r>
      <w:r w:rsidR="006C10C0">
        <w:rPr>
          <w:noProof/>
          <w:cs/>
        </w:rPr>
        <w:t>2</w:t>
      </w:r>
      <w:r w:rsidR="00B772CE">
        <w:rPr>
          <w:cs/>
        </w:rPr>
        <w:fldChar w:fldCharType="end"/>
      </w:r>
      <w:r>
        <w:t xml:space="preserve"> </w:t>
      </w:r>
      <w:r w:rsidRPr="00B9603C">
        <w:t>Data Flow Diagram</w:t>
      </w:r>
      <w:r>
        <w:t xml:space="preserve"> </w:t>
      </w:r>
      <w:r w:rsidRPr="00B9603C">
        <w:rPr>
          <w:cs/>
        </w:rPr>
        <w:t>เส้นทางการอ่าน (</w:t>
      </w:r>
      <w:r w:rsidRPr="00B9603C">
        <w:t>Read Path)</w:t>
      </w:r>
    </w:p>
    <w:p w14:paraId="0D2EFC07" w14:textId="77777777" w:rsidR="00B9603C" w:rsidRPr="006F429E" w:rsidRDefault="00B9603C" w:rsidP="00B9603C">
      <w:pPr>
        <w:pStyle w:val="Heading2"/>
        <w:rPr>
          <w:b/>
          <w:bCs/>
        </w:rPr>
      </w:pPr>
      <w:r w:rsidRPr="006F429E">
        <w:rPr>
          <w:b/>
          <w:bCs/>
        </w:rPr>
        <w:lastRenderedPageBreak/>
        <w:t xml:space="preserve">Data Flow </w:t>
      </w:r>
      <w:r w:rsidRPr="006F429E">
        <w:rPr>
          <w:b/>
          <w:bCs/>
          <w:cs/>
        </w:rPr>
        <w:t>การ</w:t>
      </w:r>
      <w:r w:rsidRPr="006F429E">
        <w:rPr>
          <w:rFonts w:hint="cs"/>
          <w:b/>
          <w:bCs/>
          <w:cs/>
        </w:rPr>
        <w:t>เขียน</w:t>
      </w:r>
    </w:p>
    <w:p w14:paraId="5E875010" w14:textId="77777777" w:rsidR="00B9603C" w:rsidRDefault="00B9603C" w:rsidP="00B9603C">
      <w:pPr>
        <w:jc w:val="center"/>
      </w:pPr>
      <w:r>
        <w:rPr>
          <w:rFonts w:ascii="Arial" w:hAnsi="Arial" w:cs="Arial"/>
          <w:noProof/>
          <w:color w:val="000000"/>
          <w:sz w:val="26"/>
          <w:szCs w:val="26"/>
        </w:rPr>
        <w:drawing>
          <wp:inline distT="0" distB="0" distL="0" distR="0" wp14:anchorId="39B19BF7" wp14:editId="68DBD460">
            <wp:extent cx="3295573" cy="5040000"/>
            <wp:effectExtent l="0" t="0" r="0" b="1905"/>
            <wp:docPr id="1660713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573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76682" w14:textId="71636CDF" w:rsidR="00B9603C" w:rsidRDefault="00B9603C" w:rsidP="00B9603C">
      <w:pPr>
        <w:jc w:val="center"/>
      </w:pPr>
      <w:r>
        <w:rPr>
          <w:cs/>
        </w:rPr>
        <w:t xml:space="preserve">ภาพที่ </w:t>
      </w:r>
      <w:r w:rsidR="00B772CE">
        <w:rPr>
          <w:cs/>
        </w:rPr>
        <w:fldChar w:fldCharType="begin"/>
      </w:r>
      <w:r w:rsidR="00B772CE">
        <w:rPr>
          <w:cs/>
        </w:rPr>
        <w:instrText xml:space="preserve"> </w:instrText>
      </w:r>
      <w:r w:rsidR="00B772CE">
        <w:instrText xml:space="preserve">SEQ </w:instrText>
      </w:r>
      <w:r w:rsidR="00B772CE">
        <w:rPr>
          <w:cs/>
        </w:rPr>
        <w:instrText xml:space="preserve">ภาพที่ </w:instrText>
      </w:r>
      <w:r w:rsidR="00B772CE">
        <w:instrText>\* ARABIC</w:instrText>
      </w:r>
      <w:r w:rsidR="00B772CE">
        <w:rPr>
          <w:cs/>
        </w:rPr>
        <w:instrText xml:space="preserve"> </w:instrText>
      </w:r>
      <w:r w:rsidR="00B772CE">
        <w:rPr>
          <w:cs/>
        </w:rPr>
        <w:fldChar w:fldCharType="separate"/>
      </w:r>
      <w:r w:rsidR="006C10C0">
        <w:rPr>
          <w:noProof/>
          <w:cs/>
        </w:rPr>
        <w:t>3</w:t>
      </w:r>
      <w:r w:rsidR="00B772CE">
        <w:rPr>
          <w:cs/>
        </w:rPr>
        <w:fldChar w:fldCharType="end"/>
      </w:r>
      <w:r>
        <w:t xml:space="preserve"> </w:t>
      </w:r>
      <w:r w:rsidRPr="00B9603C">
        <w:t>Data Flow Diagram</w:t>
      </w:r>
      <w:r>
        <w:t xml:space="preserve"> </w:t>
      </w:r>
      <w:r w:rsidRPr="00B9603C">
        <w:rPr>
          <w:cs/>
        </w:rPr>
        <w:t>เส้นทางการเขียน</w:t>
      </w:r>
      <w:r>
        <w:rPr>
          <w:rFonts w:hint="cs"/>
          <w:cs/>
        </w:rPr>
        <w:t xml:space="preserve"> </w:t>
      </w:r>
      <w:r w:rsidRPr="00B9603C">
        <w:t>(Write Path)</w:t>
      </w:r>
    </w:p>
    <w:p w14:paraId="04C443E6" w14:textId="77777777" w:rsidR="00FC0F32" w:rsidRDefault="00FC0F32" w:rsidP="00FC0F32">
      <w:r w:rsidRPr="00FC0F32">
        <w:rPr>
          <w:b/>
          <w:bCs/>
        </w:rPr>
        <w:t xml:space="preserve">Process 3.0 </w:t>
      </w:r>
      <w:r w:rsidRPr="00FC0F32">
        <w:rPr>
          <w:b/>
          <w:bCs/>
          <w:cs/>
        </w:rPr>
        <w:t xml:space="preserve">และ </w:t>
      </w:r>
      <w:r w:rsidRPr="00FC0F32">
        <w:rPr>
          <w:b/>
          <w:bCs/>
        </w:rPr>
        <w:t>4.0</w:t>
      </w:r>
      <w:r w:rsidRPr="00FC0F32">
        <w:t xml:space="preserve"> </w:t>
      </w:r>
      <w:r w:rsidRPr="00FC0F32">
        <w:rPr>
          <w:cs/>
        </w:rPr>
        <w:t>คือสองจุดเดียวในระบบที่แตะสต็อกการพิสูจน์ความถูกต้องทั้งหมดจึงโฟกัสที่สองจุดนี้</w:t>
      </w:r>
    </w:p>
    <w:p w14:paraId="786D8AA5" w14:textId="77777777" w:rsidR="005C5209" w:rsidRPr="006F429E" w:rsidRDefault="006F429E" w:rsidP="00AC35AB">
      <w:pPr>
        <w:pStyle w:val="Heading2"/>
        <w:rPr>
          <w:b/>
          <w:bCs/>
          <w:cs/>
        </w:rPr>
      </w:pPr>
      <w:r w:rsidRPr="006F429E">
        <w:rPr>
          <w:b/>
          <w:bCs/>
          <w:cs/>
        </w:rPr>
        <w:t xml:space="preserve">เทคโนโลยีและ </w:t>
      </w:r>
      <w:r w:rsidRPr="006F429E">
        <w:rPr>
          <w:b/>
          <w:bCs/>
        </w:rPr>
        <w:t xml:space="preserve">Dependencies </w:t>
      </w:r>
      <w:r w:rsidRPr="006F429E">
        <w:rPr>
          <w:b/>
          <w:bCs/>
          <w:cs/>
        </w:rPr>
        <w:t>ที่ใช้ในระบบ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C5209" w:rsidRPr="005C5209" w14:paraId="45C9ECF2" w14:textId="77777777" w:rsidTr="006F429E">
        <w:tc>
          <w:tcPr>
            <w:tcW w:w="4508" w:type="dxa"/>
          </w:tcPr>
          <w:p w14:paraId="1D6CCFB5" w14:textId="77777777" w:rsidR="005C5209" w:rsidRPr="006F429E" w:rsidRDefault="005C5209" w:rsidP="005C5209">
            <w:pPr>
              <w:rPr>
                <w:b/>
                <w:bCs/>
              </w:rPr>
            </w:pPr>
            <w:r w:rsidRPr="006F429E">
              <w:rPr>
                <w:b/>
                <w:bCs/>
              </w:rPr>
              <w:t>Node.js 22</w:t>
            </w:r>
          </w:p>
        </w:tc>
        <w:tc>
          <w:tcPr>
            <w:tcW w:w="4508" w:type="dxa"/>
          </w:tcPr>
          <w:p w14:paraId="72691EA7" w14:textId="77777777" w:rsidR="005C5209" w:rsidRPr="006F429E" w:rsidRDefault="005C5209" w:rsidP="005C5209">
            <w:pPr>
              <w:rPr>
                <w:b/>
                <w:bCs/>
              </w:rPr>
            </w:pPr>
            <w:r w:rsidRPr="006F429E">
              <w:rPr>
                <w:b/>
                <w:bCs/>
              </w:rPr>
              <w:t>JWT (HS256, stateless)</w:t>
            </w:r>
          </w:p>
        </w:tc>
      </w:tr>
      <w:tr w:rsidR="005C5209" w:rsidRPr="005C5209" w14:paraId="27466429" w14:textId="77777777" w:rsidTr="006F429E">
        <w:tc>
          <w:tcPr>
            <w:tcW w:w="4508" w:type="dxa"/>
          </w:tcPr>
          <w:p w14:paraId="6E93D88D" w14:textId="77777777" w:rsidR="005C5209" w:rsidRPr="006F429E" w:rsidRDefault="005C5209" w:rsidP="005C5209">
            <w:pPr>
              <w:rPr>
                <w:b/>
                <w:bCs/>
              </w:rPr>
            </w:pPr>
            <w:proofErr w:type="spellStart"/>
            <w:r w:rsidRPr="006F429E">
              <w:rPr>
                <w:b/>
                <w:bCs/>
              </w:rPr>
              <w:t>NestJS</w:t>
            </w:r>
            <w:proofErr w:type="spellEnd"/>
            <w:r w:rsidRPr="006F429E">
              <w:rPr>
                <w:b/>
                <w:bCs/>
              </w:rPr>
              <w:t xml:space="preserve"> 11</w:t>
            </w:r>
          </w:p>
        </w:tc>
        <w:tc>
          <w:tcPr>
            <w:tcW w:w="4508" w:type="dxa"/>
          </w:tcPr>
          <w:p w14:paraId="38E794DB" w14:textId="77777777" w:rsidR="005C5209" w:rsidRPr="006F429E" w:rsidRDefault="005C5209" w:rsidP="005C5209">
            <w:r w:rsidRPr="006F429E">
              <w:t>Jest 30 (</w:t>
            </w:r>
            <w:proofErr w:type="gramStart"/>
            <w:r w:rsidRPr="006F429E">
              <w:t>43 unit</w:t>
            </w:r>
            <w:proofErr w:type="gramEnd"/>
            <w:r w:rsidRPr="006F429E">
              <w:t xml:space="preserve"> tests </w:t>
            </w:r>
            <w:r w:rsidRPr="006F429E">
              <w:rPr>
                <w:cs/>
              </w:rPr>
              <w:t>ผ่านทั้งหมด)</w:t>
            </w:r>
          </w:p>
        </w:tc>
      </w:tr>
      <w:tr w:rsidR="005C5209" w:rsidRPr="005C5209" w14:paraId="4BF01A2D" w14:textId="77777777" w:rsidTr="006F429E">
        <w:tc>
          <w:tcPr>
            <w:tcW w:w="4508" w:type="dxa"/>
          </w:tcPr>
          <w:p w14:paraId="527D4120" w14:textId="77777777" w:rsidR="005C5209" w:rsidRPr="006F429E" w:rsidRDefault="005C5209" w:rsidP="005C5209">
            <w:pPr>
              <w:rPr>
                <w:b/>
                <w:bCs/>
              </w:rPr>
            </w:pPr>
            <w:r w:rsidRPr="006F429E">
              <w:rPr>
                <w:b/>
                <w:bCs/>
              </w:rPr>
              <w:t>Nginx alpine</w:t>
            </w:r>
          </w:p>
        </w:tc>
        <w:tc>
          <w:tcPr>
            <w:tcW w:w="4508" w:type="dxa"/>
          </w:tcPr>
          <w:p w14:paraId="2A38465D" w14:textId="77777777" w:rsidR="005C5209" w:rsidRPr="006F429E" w:rsidRDefault="005C5209" w:rsidP="005C5209">
            <w:r w:rsidRPr="006F429E">
              <w:t>k6</w:t>
            </w:r>
          </w:p>
        </w:tc>
      </w:tr>
      <w:tr w:rsidR="005C5209" w:rsidRPr="005C5209" w14:paraId="460C320A" w14:textId="77777777" w:rsidTr="006F429E">
        <w:tc>
          <w:tcPr>
            <w:tcW w:w="4508" w:type="dxa"/>
          </w:tcPr>
          <w:p w14:paraId="5529199F" w14:textId="77777777" w:rsidR="005C5209" w:rsidRPr="006F429E" w:rsidRDefault="005C5209" w:rsidP="005C5209">
            <w:pPr>
              <w:rPr>
                <w:b/>
                <w:bCs/>
              </w:rPr>
            </w:pPr>
            <w:r w:rsidRPr="006F429E">
              <w:rPr>
                <w:b/>
                <w:bCs/>
              </w:rPr>
              <w:t>PostgreSQL 16 (Primary + Streaming Replica)</w:t>
            </w:r>
          </w:p>
        </w:tc>
        <w:tc>
          <w:tcPr>
            <w:tcW w:w="4508" w:type="dxa"/>
          </w:tcPr>
          <w:p w14:paraId="24C8CA78" w14:textId="77777777" w:rsidR="005C5209" w:rsidRPr="006F429E" w:rsidRDefault="005C5209" w:rsidP="005C5209">
            <w:r w:rsidRPr="006F429E">
              <w:t>Docker/</w:t>
            </w:r>
            <w:proofErr w:type="spellStart"/>
            <w:r w:rsidRPr="006F429E">
              <w:t>Podman</w:t>
            </w:r>
            <w:proofErr w:type="spellEnd"/>
            <w:r w:rsidRPr="006F429E">
              <w:t xml:space="preserve"> Compose</w:t>
            </w:r>
          </w:p>
        </w:tc>
      </w:tr>
      <w:tr w:rsidR="005C5209" w:rsidRPr="005C5209" w14:paraId="36BF7A2B" w14:textId="77777777" w:rsidTr="006F429E">
        <w:tc>
          <w:tcPr>
            <w:tcW w:w="4508" w:type="dxa"/>
          </w:tcPr>
          <w:p w14:paraId="5CE8784E" w14:textId="77777777" w:rsidR="005C5209" w:rsidRPr="006F429E" w:rsidRDefault="005C5209" w:rsidP="005C5209">
            <w:pPr>
              <w:rPr>
                <w:b/>
                <w:bCs/>
              </w:rPr>
            </w:pPr>
            <w:r w:rsidRPr="006F429E">
              <w:rPr>
                <w:b/>
                <w:bCs/>
              </w:rPr>
              <w:t>Redis 7 × 2</w:t>
            </w:r>
          </w:p>
        </w:tc>
        <w:tc>
          <w:tcPr>
            <w:tcW w:w="4508" w:type="dxa"/>
          </w:tcPr>
          <w:p w14:paraId="5D5C3DE6" w14:textId="77777777" w:rsidR="005C5209" w:rsidRPr="006F429E" w:rsidRDefault="005C5209" w:rsidP="005C5209">
            <w:r w:rsidRPr="006F429E">
              <w:rPr>
                <w:cs/>
              </w:rPr>
              <w:t xml:space="preserve">ชั้น </w:t>
            </w:r>
            <w:r w:rsidRPr="006F429E">
              <w:t xml:space="preserve">Observability </w:t>
            </w:r>
            <w:r w:rsidRPr="006F429E">
              <w:rPr>
                <w:cs/>
              </w:rPr>
              <w:t>ในตัว (</w:t>
            </w:r>
            <w:r w:rsidRPr="006F429E">
              <w:t>Bull-Board + /admin/insights + /admin/metrics)</w:t>
            </w:r>
          </w:p>
        </w:tc>
      </w:tr>
      <w:tr w:rsidR="005C5209" w:rsidRPr="005C5209" w14:paraId="12E396F8" w14:textId="77777777" w:rsidTr="006F429E">
        <w:tc>
          <w:tcPr>
            <w:tcW w:w="4508" w:type="dxa"/>
          </w:tcPr>
          <w:p w14:paraId="6ABEA6C0" w14:textId="77777777" w:rsidR="005C5209" w:rsidRPr="005C5209" w:rsidRDefault="005C5209" w:rsidP="005C5209">
            <w:proofErr w:type="spellStart"/>
            <w:r w:rsidRPr="005C5209">
              <w:t>BullMQ</w:t>
            </w:r>
            <w:proofErr w:type="spellEnd"/>
          </w:p>
        </w:tc>
        <w:tc>
          <w:tcPr>
            <w:tcW w:w="4508" w:type="dxa"/>
          </w:tcPr>
          <w:p w14:paraId="2F0FF981" w14:textId="77777777" w:rsidR="005C5209" w:rsidRPr="005C5209" w:rsidRDefault="005C5209" w:rsidP="005C5209"/>
        </w:tc>
      </w:tr>
    </w:tbl>
    <w:p w14:paraId="4023580C" w14:textId="77777777" w:rsidR="00107AA4" w:rsidRDefault="00FC0F32" w:rsidP="00380A05">
      <w:pPr>
        <w:pStyle w:val="Heading1"/>
      </w:pPr>
      <w:r w:rsidRPr="00FC0F32">
        <w:rPr>
          <w:b/>
          <w:cs/>
        </w:rPr>
        <w:lastRenderedPageBreak/>
        <w:t xml:space="preserve">กลยุทธ์ </w:t>
      </w:r>
      <w:r w:rsidRPr="00FC0F32">
        <w:rPr>
          <w:b/>
        </w:rPr>
        <w:t xml:space="preserve">Cache Invalidation </w:t>
      </w:r>
      <w:r w:rsidRPr="00FC0F32">
        <w:rPr>
          <w:b/>
          <w:cs/>
        </w:rPr>
        <w:t>และการป้องกันการสั่งซื้อซ้ำซ้อน</w:t>
      </w:r>
    </w:p>
    <w:p w14:paraId="26F5A7CB" w14:textId="77777777" w:rsidR="00FC0F32" w:rsidRPr="006F429E" w:rsidRDefault="00FC0F32" w:rsidP="00FC0F32">
      <w:pPr>
        <w:pStyle w:val="Heading2"/>
        <w:rPr>
          <w:b/>
          <w:bCs/>
        </w:rPr>
      </w:pPr>
      <w:r w:rsidRPr="006F429E">
        <w:rPr>
          <w:b/>
          <w:bCs/>
          <w:cs/>
        </w:rPr>
        <w:t>ปัญหา</w:t>
      </w:r>
      <w:r w:rsidRPr="006F429E">
        <w:rPr>
          <w:rFonts w:hint="cs"/>
          <w:b/>
          <w:bCs/>
          <w:cs/>
        </w:rPr>
        <w:t xml:space="preserve"> </w:t>
      </w:r>
      <w:proofErr w:type="spellStart"/>
      <w:r w:rsidRPr="006F429E">
        <w:rPr>
          <w:b/>
          <w:bCs/>
        </w:rPr>
        <w:t>remainingStock</w:t>
      </w:r>
      <w:proofErr w:type="spellEnd"/>
      <w:r w:rsidRPr="006F429E">
        <w:rPr>
          <w:b/>
          <w:bCs/>
        </w:rPr>
        <w:t xml:space="preserve"> </w:t>
      </w:r>
      <w:r w:rsidRPr="006F429E">
        <w:rPr>
          <w:b/>
          <w:bCs/>
          <w:cs/>
        </w:rPr>
        <w:t>เปลี่ยนเร็วมากแต่ถูกอ่านหนักมาก</w:t>
      </w:r>
    </w:p>
    <w:p w14:paraId="3932CBA5" w14:textId="77777777" w:rsidR="00FC0F32" w:rsidRPr="00FC0F32" w:rsidRDefault="00FC0F32" w:rsidP="00FC0F32">
      <w:pPr>
        <w:ind w:left="993"/>
        <w:rPr>
          <w:color w:val="auto"/>
        </w:rPr>
      </w:pPr>
      <w:proofErr w:type="spellStart"/>
      <w:r w:rsidRPr="00FC0F32">
        <w:t>remainingStock</w:t>
      </w:r>
      <w:proofErr w:type="spellEnd"/>
      <w:r w:rsidRPr="00FC0F32">
        <w:t xml:space="preserve"> </w:t>
      </w:r>
      <w:r w:rsidRPr="00FC0F32">
        <w:rPr>
          <w:cs/>
        </w:rPr>
        <w:t xml:space="preserve">ลดจาก </w:t>
      </w:r>
      <w:r w:rsidRPr="00FC0F32">
        <w:t xml:space="preserve">50 </w:t>
      </w:r>
      <w:r w:rsidRPr="00FC0F32">
        <w:rPr>
          <w:cs/>
        </w:rPr>
        <w:t xml:space="preserve">เหลือ </w:t>
      </w:r>
      <w:r w:rsidRPr="00FC0F32">
        <w:t xml:space="preserve">0 </w:t>
      </w:r>
      <w:r w:rsidRPr="00FC0F32">
        <w:rPr>
          <w:cs/>
        </w:rPr>
        <w:t xml:space="preserve">ภายในไม่กี่ร้อยมิลลิวินาที แต่ถูกอ่านโดยคน </w:t>
      </w:r>
      <w:r w:rsidRPr="00FC0F32">
        <w:t xml:space="preserve">1,000 </w:t>
      </w:r>
      <w:r w:rsidRPr="00FC0F32">
        <w:rPr>
          <w:cs/>
        </w:rPr>
        <w:t xml:space="preserve">คนพร้อมกัน ทางเลือกที่ผิดมี </w:t>
      </w:r>
      <w:r w:rsidRPr="00FC0F32">
        <w:t xml:space="preserve">3 </w:t>
      </w:r>
      <w:r w:rsidRPr="00FC0F32">
        <w:rPr>
          <w:cs/>
        </w:rPr>
        <w:t>แบบ</w:t>
      </w:r>
    </w:p>
    <w:p w14:paraId="6CBB5BEB" w14:textId="77777777" w:rsidR="00FC0F32" w:rsidRPr="00FC0F32" w:rsidRDefault="00FC0F32" w:rsidP="00FC0F32">
      <w:pPr>
        <w:numPr>
          <w:ilvl w:val="0"/>
          <w:numId w:val="37"/>
        </w:numPr>
        <w:tabs>
          <w:tab w:val="num" w:pos="720"/>
        </w:tabs>
      </w:pPr>
      <w:r w:rsidRPr="00FC0F32">
        <w:rPr>
          <w:cs/>
        </w:rPr>
        <w:t xml:space="preserve">เก็บใน </w:t>
      </w:r>
      <w:r w:rsidRPr="00FC0F32">
        <w:t xml:space="preserve">DB </w:t>
      </w:r>
      <w:r w:rsidRPr="00FC0F32">
        <w:rPr>
          <w:cs/>
        </w:rPr>
        <w:t xml:space="preserve">แล้วอ่านสดทุกครั้ง </w:t>
      </w:r>
      <w:r w:rsidRPr="00FC0F32">
        <w:rPr>
          <w:rFonts w:ascii="Arial" w:hAnsi="Arial" w:cs="Arial" w:hint="cs"/>
          <w:cs/>
        </w:rPr>
        <w:t>→</w:t>
      </w:r>
      <w:r w:rsidRPr="00FC0F32">
        <w:rPr>
          <w:cs/>
        </w:rPr>
        <w:t xml:space="preserve"> </w:t>
      </w:r>
      <w:r w:rsidRPr="00FC0F32">
        <w:t xml:space="preserve">DB </w:t>
      </w:r>
      <w:r w:rsidRPr="00FC0F32">
        <w:rPr>
          <w:cs/>
        </w:rPr>
        <w:t>รับภาระอ่านไม่ไหว</w:t>
      </w:r>
    </w:p>
    <w:p w14:paraId="6AC2448C" w14:textId="77777777" w:rsidR="00FC0F32" w:rsidRPr="00FC0F32" w:rsidRDefault="00FC0F32" w:rsidP="00FC0F32">
      <w:pPr>
        <w:numPr>
          <w:ilvl w:val="0"/>
          <w:numId w:val="37"/>
        </w:numPr>
        <w:tabs>
          <w:tab w:val="num" w:pos="720"/>
        </w:tabs>
      </w:pPr>
      <w:r w:rsidRPr="00FC0F32">
        <w:rPr>
          <w:cs/>
        </w:rPr>
        <w:t xml:space="preserve">แคชทั้ง </w:t>
      </w:r>
      <w:r w:rsidRPr="00FC0F32">
        <w:t xml:space="preserve">object </w:t>
      </w:r>
      <w:r w:rsidRPr="00FC0F32">
        <w:rPr>
          <w:cs/>
        </w:rPr>
        <w:t>รวม</w:t>
      </w:r>
      <w:r w:rsidRPr="00FC0F32">
        <w:t xml:space="preserve"> </w:t>
      </w:r>
      <w:proofErr w:type="spellStart"/>
      <w:r w:rsidRPr="00FC0F32">
        <w:t>remainingStock</w:t>
      </w:r>
      <w:proofErr w:type="spellEnd"/>
      <w:r w:rsidRPr="00FC0F32">
        <w:t xml:space="preserve"> </w:t>
      </w:r>
      <w:r w:rsidRPr="00FC0F32">
        <w:rPr>
          <w:rFonts w:ascii="Arial" w:hAnsi="Arial" w:cs="Arial"/>
        </w:rPr>
        <w:t>→</w:t>
      </w:r>
      <w:r w:rsidRPr="00FC0F32">
        <w:t xml:space="preserve"> </w:t>
      </w:r>
      <w:r w:rsidRPr="00FC0F32">
        <w:rPr>
          <w:cs/>
        </w:rPr>
        <w:t xml:space="preserve">ทุกครั้งที่มีคนซื้อต้องล้างแคช = แคชพังตลอดช่วง </w:t>
      </w:r>
      <w:r w:rsidRPr="00FC0F32">
        <w:t xml:space="preserve">flash sale </w:t>
      </w:r>
      <w:r w:rsidRPr="00FC0F32">
        <w:rPr>
          <w:cs/>
        </w:rPr>
        <w:t>ซึ่งเป็นช่วงที่ต้องการแคชมากที่สุดพอดี</w:t>
      </w:r>
    </w:p>
    <w:p w14:paraId="39CCAA91" w14:textId="77777777" w:rsidR="00FC0F32" w:rsidRDefault="00FC0F32" w:rsidP="00FC0F32">
      <w:pPr>
        <w:numPr>
          <w:ilvl w:val="0"/>
          <w:numId w:val="37"/>
        </w:numPr>
      </w:pPr>
      <w:r w:rsidRPr="00FC0F32">
        <w:rPr>
          <w:cs/>
        </w:rPr>
        <w:t xml:space="preserve">เก็บใน </w:t>
      </w:r>
      <w:r w:rsidRPr="00FC0F32">
        <w:t xml:space="preserve">memory </w:t>
      </w:r>
      <w:r w:rsidRPr="00FC0F32">
        <w:rPr>
          <w:cs/>
        </w:rPr>
        <w:t xml:space="preserve">ของแอป </w:t>
      </w:r>
      <w:r w:rsidRPr="00FC0F32">
        <w:rPr>
          <w:rFonts w:ascii="Arial" w:hAnsi="Arial" w:cs="Arial" w:hint="cs"/>
          <w:cs/>
        </w:rPr>
        <w:t>→</w:t>
      </w:r>
      <w:r w:rsidRPr="00FC0F32">
        <w:rPr>
          <w:cs/>
        </w:rPr>
        <w:t xml:space="preserve"> </w:t>
      </w:r>
      <w:r w:rsidRPr="00FC0F32">
        <w:t xml:space="preserve">6 instance </w:t>
      </w:r>
      <w:r w:rsidRPr="00FC0F32">
        <w:rPr>
          <w:cs/>
        </w:rPr>
        <w:t>ตอบตัวเลขไม่ตรงกัน</w:t>
      </w:r>
    </w:p>
    <w:p w14:paraId="7BB8523E" w14:textId="77777777" w:rsidR="00522A28" w:rsidRPr="006F429E" w:rsidRDefault="00522A28" w:rsidP="00522A28">
      <w:pPr>
        <w:pStyle w:val="Heading2"/>
        <w:rPr>
          <w:b/>
          <w:bCs/>
        </w:rPr>
      </w:pPr>
      <w:r w:rsidRPr="006F429E">
        <w:rPr>
          <w:b/>
          <w:bCs/>
          <w:cs/>
        </w:rPr>
        <w:t>วิธีแก้</w:t>
      </w:r>
      <w:r w:rsidRPr="006F429E">
        <w:rPr>
          <w:rFonts w:hint="cs"/>
          <w:b/>
          <w:bCs/>
          <w:cs/>
        </w:rPr>
        <w:t xml:space="preserve"> </w:t>
      </w:r>
      <w:r w:rsidRPr="006F429E">
        <w:rPr>
          <w:b/>
          <w:bCs/>
          <w:cs/>
        </w:rPr>
        <w:t>แยกข้อมูลตามอัตราการเปลี่ยนแปลง (</w:t>
      </w:r>
      <w:r w:rsidRPr="006F429E">
        <w:rPr>
          <w:b/>
          <w:bCs/>
        </w:rPr>
        <w:t>Cache-Aside + Stock Overlay)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843"/>
        <w:gridCol w:w="2375"/>
        <w:gridCol w:w="3180"/>
        <w:gridCol w:w="1618"/>
      </w:tblGrid>
      <w:tr w:rsidR="00522A28" w:rsidRPr="00522A28" w14:paraId="7CCC67BD" w14:textId="77777777" w:rsidTr="006F429E">
        <w:tc>
          <w:tcPr>
            <w:tcW w:w="1843" w:type="dxa"/>
            <w:hideMark/>
          </w:tcPr>
          <w:p w14:paraId="6937FEFF" w14:textId="77777777" w:rsidR="00522A28" w:rsidRPr="00522A28" w:rsidRDefault="00522A28" w:rsidP="006F429E">
            <w:pPr>
              <w:jc w:val="center"/>
              <w:rPr>
                <w:b/>
                <w:bCs/>
              </w:rPr>
            </w:pPr>
            <w:r w:rsidRPr="00522A28">
              <w:rPr>
                <w:cs/>
              </w:rPr>
              <w:t>ชนิดข้อมูล</w:t>
            </w:r>
          </w:p>
        </w:tc>
        <w:tc>
          <w:tcPr>
            <w:tcW w:w="2375" w:type="dxa"/>
            <w:hideMark/>
          </w:tcPr>
          <w:p w14:paraId="243E5AD3" w14:textId="77777777" w:rsidR="00522A28" w:rsidRPr="00522A28" w:rsidRDefault="00522A28" w:rsidP="006F429E">
            <w:pPr>
              <w:jc w:val="center"/>
              <w:rPr>
                <w:b/>
                <w:bCs/>
              </w:rPr>
            </w:pPr>
            <w:r w:rsidRPr="00522A28">
              <w:rPr>
                <w:cs/>
              </w:rPr>
              <w:t>ตัวอย่าง</w:t>
            </w:r>
            <w:proofErr w:type="spellStart"/>
            <w:r w:rsidRPr="00522A28">
              <w:rPr>
                <w:cs/>
              </w:rPr>
              <w:t>ฟิลด์</w:t>
            </w:r>
            <w:proofErr w:type="spellEnd"/>
          </w:p>
        </w:tc>
        <w:tc>
          <w:tcPr>
            <w:tcW w:w="0" w:type="auto"/>
            <w:hideMark/>
          </w:tcPr>
          <w:p w14:paraId="072F107F" w14:textId="77777777" w:rsidR="00522A28" w:rsidRPr="00522A28" w:rsidRDefault="00522A28" w:rsidP="006F429E">
            <w:pPr>
              <w:jc w:val="center"/>
              <w:rPr>
                <w:b/>
                <w:bCs/>
              </w:rPr>
            </w:pPr>
            <w:r w:rsidRPr="00522A28">
              <w:rPr>
                <w:cs/>
              </w:rPr>
              <w:t>เก็บที่</w:t>
            </w:r>
          </w:p>
        </w:tc>
        <w:tc>
          <w:tcPr>
            <w:tcW w:w="0" w:type="auto"/>
            <w:hideMark/>
          </w:tcPr>
          <w:p w14:paraId="33988253" w14:textId="77777777" w:rsidR="00522A28" w:rsidRPr="00522A28" w:rsidRDefault="00522A28" w:rsidP="006F429E">
            <w:pPr>
              <w:jc w:val="center"/>
              <w:rPr>
                <w:b/>
                <w:bCs/>
              </w:rPr>
            </w:pPr>
            <w:r w:rsidRPr="00522A28">
              <w:rPr>
                <w:cs/>
              </w:rPr>
              <w:t>อายุ</w:t>
            </w:r>
          </w:p>
        </w:tc>
      </w:tr>
      <w:tr w:rsidR="00522A28" w:rsidRPr="00522A28" w14:paraId="30F877A1" w14:textId="77777777" w:rsidTr="006F429E">
        <w:tc>
          <w:tcPr>
            <w:tcW w:w="1843" w:type="dxa"/>
            <w:hideMark/>
          </w:tcPr>
          <w:p w14:paraId="48B4C9B3" w14:textId="77777777" w:rsidR="00522A28" w:rsidRPr="00522A28" w:rsidRDefault="00522A28" w:rsidP="00522A28">
            <w:r w:rsidRPr="00522A28">
              <w:t xml:space="preserve">Metadata </w:t>
            </w:r>
            <w:r w:rsidR="00FA22CB">
              <w:rPr>
                <w:cs/>
              </w:rPr>
              <w:br/>
            </w:r>
            <w:r w:rsidRPr="00522A28">
              <w:t>(</w:t>
            </w:r>
            <w:r w:rsidRPr="00522A28">
              <w:rPr>
                <w:cs/>
              </w:rPr>
              <w:t>แทบไม่เปลี่ยน)</w:t>
            </w:r>
          </w:p>
        </w:tc>
        <w:tc>
          <w:tcPr>
            <w:tcW w:w="2375" w:type="dxa"/>
            <w:hideMark/>
          </w:tcPr>
          <w:p w14:paraId="5AAAC499" w14:textId="77777777" w:rsidR="00522A28" w:rsidRPr="00522A28" w:rsidRDefault="00522A28" w:rsidP="00522A28">
            <w:proofErr w:type="spellStart"/>
            <w:r w:rsidRPr="00522A28">
              <w:t>productId</w:t>
            </w:r>
            <w:proofErr w:type="spellEnd"/>
            <w:r w:rsidRPr="00522A28">
              <w:t xml:space="preserve">, name, price, </w:t>
            </w:r>
            <w:proofErr w:type="spellStart"/>
            <w:r w:rsidRPr="00522A28">
              <w:t>availableStock</w:t>
            </w:r>
            <w:proofErr w:type="spellEnd"/>
            <w:r w:rsidRPr="00522A28">
              <w:t xml:space="preserve">, </w:t>
            </w:r>
            <w:proofErr w:type="spellStart"/>
            <w:r w:rsidRPr="00522A28">
              <w:t>isFlashSaleActive</w:t>
            </w:r>
            <w:proofErr w:type="spellEnd"/>
          </w:p>
        </w:tc>
        <w:tc>
          <w:tcPr>
            <w:tcW w:w="0" w:type="auto"/>
            <w:hideMark/>
          </w:tcPr>
          <w:p w14:paraId="644502FD" w14:textId="77777777" w:rsidR="00522A28" w:rsidRPr="00522A28" w:rsidRDefault="00522A28" w:rsidP="00522A28">
            <w:proofErr w:type="spellStart"/>
            <w:r w:rsidRPr="00522A28">
              <w:t>redis</w:t>
            </w:r>
            <w:proofErr w:type="spellEnd"/>
            <w:r w:rsidRPr="00522A28">
              <w:t xml:space="preserve">-cache </w:t>
            </w:r>
            <w:r w:rsidRPr="00522A28">
              <w:rPr>
                <w:rFonts w:ascii="Arial" w:hAnsi="Arial" w:cs="Arial"/>
              </w:rPr>
              <w:t>→</w:t>
            </w:r>
            <w:r w:rsidRPr="00522A28">
              <w:t xml:space="preserve"> </w:t>
            </w:r>
            <w:proofErr w:type="spellStart"/>
            <w:proofErr w:type="gramStart"/>
            <w:r w:rsidRPr="00522A28">
              <w:t>catalog:page</w:t>
            </w:r>
            <w:proofErr w:type="spellEnd"/>
            <w:proofErr w:type="gramEnd"/>
            <w:r w:rsidRPr="00522A28">
              <w:t>:{p}:limit:{l}</w:t>
            </w:r>
          </w:p>
        </w:tc>
        <w:tc>
          <w:tcPr>
            <w:tcW w:w="0" w:type="auto"/>
            <w:hideMark/>
          </w:tcPr>
          <w:p w14:paraId="469082D8" w14:textId="77777777" w:rsidR="00522A28" w:rsidRPr="00522A28" w:rsidRDefault="00522A28" w:rsidP="00522A28">
            <w:r w:rsidRPr="00522A28">
              <w:t xml:space="preserve">TTL 30–60 </w:t>
            </w:r>
            <w:r w:rsidRPr="00522A28">
              <w:rPr>
                <w:cs/>
              </w:rPr>
              <w:t xml:space="preserve">วินาที + </w:t>
            </w:r>
            <w:r w:rsidRPr="00522A28">
              <w:t>jitter</w:t>
            </w:r>
          </w:p>
        </w:tc>
      </w:tr>
      <w:tr w:rsidR="00522A28" w:rsidRPr="00522A28" w14:paraId="7C5E5A7F" w14:textId="77777777" w:rsidTr="006F429E">
        <w:tc>
          <w:tcPr>
            <w:tcW w:w="1843" w:type="dxa"/>
            <w:hideMark/>
          </w:tcPr>
          <w:p w14:paraId="47122930" w14:textId="77777777" w:rsidR="00522A28" w:rsidRPr="00522A28" w:rsidRDefault="00522A28" w:rsidP="00522A28">
            <w:r w:rsidRPr="00522A28">
              <w:t>Stock</w:t>
            </w:r>
            <w:r w:rsidR="00FA22CB">
              <w:rPr>
                <w:cs/>
              </w:rPr>
              <w:br/>
            </w:r>
            <w:r w:rsidRPr="00522A28">
              <w:t>(</w:t>
            </w:r>
            <w:r w:rsidRPr="00522A28">
              <w:rPr>
                <w:cs/>
              </w:rPr>
              <w:t>เปลี่ยนตลอด)</w:t>
            </w:r>
          </w:p>
        </w:tc>
        <w:tc>
          <w:tcPr>
            <w:tcW w:w="2375" w:type="dxa"/>
            <w:hideMark/>
          </w:tcPr>
          <w:p w14:paraId="1EC2FE24" w14:textId="77777777" w:rsidR="00522A28" w:rsidRPr="00522A28" w:rsidRDefault="00522A28" w:rsidP="00522A28">
            <w:proofErr w:type="spellStart"/>
            <w:r w:rsidRPr="00522A28">
              <w:t>remainingStock</w:t>
            </w:r>
            <w:proofErr w:type="spellEnd"/>
          </w:p>
        </w:tc>
        <w:tc>
          <w:tcPr>
            <w:tcW w:w="0" w:type="auto"/>
            <w:hideMark/>
          </w:tcPr>
          <w:p w14:paraId="399C6D8A" w14:textId="77777777" w:rsidR="00522A28" w:rsidRPr="00522A28" w:rsidRDefault="00522A28" w:rsidP="00522A28">
            <w:proofErr w:type="spellStart"/>
            <w:r w:rsidRPr="00522A28">
              <w:t>redis</w:t>
            </w:r>
            <w:proofErr w:type="spellEnd"/>
            <w:r w:rsidRPr="00522A28">
              <w:t xml:space="preserve">-data </w:t>
            </w:r>
            <w:r w:rsidRPr="00522A28">
              <w:rPr>
                <w:rFonts w:ascii="Arial" w:hAnsi="Arial" w:cs="Arial"/>
              </w:rPr>
              <w:t>→</w:t>
            </w:r>
            <w:r w:rsidRPr="00522A28">
              <w:t xml:space="preserve"> </w:t>
            </w:r>
            <w:proofErr w:type="spellStart"/>
            <w:proofErr w:type="gramStart"/>
            <w:r w:rsidRPr="00522A28">
              <w:t>stock:flash</w:t>
            </w:r>
            <w:proofErr w:type="gramEnd"/>
            <w:r w:rsidRPr="00522A28">
              <w:t>_sale</w:t>
            </w:r>
            <w:proofErr w:type="spellEnd"/>
            <w:r w:rsidRPr="00522A28">
              <w:t>:{</w:t>
            </w:r>
            <w:proofErr w:type="spellStart"/>
            <w:r w:rsidRPr="00522A28">
              <w:t>productId</w:t>
            </w:r>
            <w:proofErr w:type="spellEnd"/>
            <w:r w:rsidRPr="00522A28">
              <w:t>}</w:t>
            </w:r>
          </w:p>
        </w:tc>
        <w:tc>
          <w:tcPr>
            <w:tcW w:w="0" w:type="auto"/>
            <w:hideMark/>
          </w:tcPr>
          <w:p w14:paraId="41232565" w14:textId="77777777" w:rsidR="00522A28" w:rsidRPr="00522A28" w:rsidRDefault="00522A28" w:rsidP="00522A28">
            <w:r w:rsidRPr="00522A28">
              <w:rPr>
                <w:cs/>
              </w:rPr>
              <w:t xml:space="preserve">ไม่มี </w:t>
            </w:r>
            <w:r w:rsidRPr="00522A28">
              <w:t>TTL (</w:t>
            </w:r>
            <w:proofErr w:type="spellStart"/>
            <w:r w:rsidRPr="00522A28">
              <w:t>noeviction</w:t>
            </w:r>
            <w:proofErr w:type="spellEnd"/>
            <w:r w:rsidRPr="00522A28">
              <w:t>)</w:t>
            </w:r>
          </w:p>
        </w:tc>
      </w:tr>
    </w:tbl>
    <w:p w14:paraId="4AC2ACED" w14:textId="4CB393AE" w:rsidR="00522A28" w:rsidRDefault="00246E30" w:rsidP="00246E30">
      <w:pPr>
        <w:jc w:val="center"/>
      </w:pPr>
      <w:r>
        <w:rPr>
          <w:cs/>
        </w:rPr>
        <w:t xml:space="preserve">ตาราง </w:t>
      </w:r>
      <w:r w:rsidR="00B772CE">
        <w:rPr>
          <w:cs/>
        </w:rPr>
        <w:fldChar w:fldCharType="begin"/>
      </w:r>
      <w:r w:rsidR="00B772CE">
        <w:rPr>
          <w:cs/>
        </w:rPr>
        <w:instrText xml:space="preserve"> </w:instrText>
      </w:r>
      <w:r w:rsidR="00B772CE">
        <w:instrText xml:space="preserve">SEQ </w:instrText>
      </w:r>
      <w:r w:rsidR="00B772CE">
        <w:rPr>
          <w:cs/>
        </w:rPr>
        <w:instrText xml:space="preserve">ตาราง </w:instrText>
      </w:r>
      <w:r w:rsidR="00B772CE">
        <w:instrText>\* ARABIC</w:instrText>
      </w:r>
      <w:r w:rsidR="00B772CE">
        <w:rPr>
          <w:cs/>
        </w:rPr>
        <w:instrText xml:space="preserve"> </w:instrText>
      </w:r>
      <w:r w:rsidR="00B772CE">
        <w:rPr>
          <w:cs/>
        </w:rPr>
        <w:fldChar w:fldCharType="separate"/>
      </w:r>
      <w:r w:rsidR="00B772CE">
        <w:rPr>
          <w:noProof/>
          <w:cs/>
        </w:rPr>
        <w:t>1</w:t>
      </w:r>
      <w:r w:rsidR="00B772CE">
        <w:rPr>
          <w:cs/>
        </w:rPr>
        <w:fldChar w:fldCharType="end"/>
      </w:r>
      <w:r w:rsidR="00522A28" w:rsidRPr="00522A28">
        <w:rPr>
          <w:cs/>
        </w:rPr>
        <w:t xml:space="preserve"> การแยกข้อมูลตามอัตราการเปลี่ยนแปลง</w:t>
      </w:r>
    </w:p>
    <w:p w14:paraId="2970E46E" w14:textId="77777777" w:rsidR="000444CB" w:rsidRDefault="000444CB" w:rsidP="000444C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E910E48" wp14:editId="495DBA69">
            <wp:extent cx="2671757" cy="3096000"/>
            <wp:effectExtent l="0" t="0" r="0" b="9525"/>
            <wp:docPr id="17787910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757" cy="309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F80BC0" w14:textId="3F4E5193" w:rsidR="000444CB" w:rsidRDefault="000444CB" w:rsidP="000444CB">
      <w:pPr>
        <w:jc w:val="center"/>
      </w:pPr>
      <w:r>
        <w:rPr>
          <w:cs/>
        </w:rPr>
        <w:t xml:space="preserve">ภาพที่ </w:t>
      </w:r>
      <w:r w:rsidR="00B772CE">
        <w:rPr>
          <w:cs/>
        </w:rPr>
        <w:fldChar w:fldCharType="begin"/>
      </w:r>
      <w:r w:rsidR="00B772CE">
        <w:rPr>
          <w:cs/>
        </w:rPr>
        <w:instrText xml:space="preserve"> </w:instrText>
      </w:r>
      <w:r w:rsidR="00B772CE">
        <w:instrText xml:space="preserve">SEQ </w:instrText>
      </w:r>
      <w:r w:rsidR="00B772CE">
        <w:rPr>
          <w:cs/>
        </w:rPr>
        <w:instrText xml:space="preserve">ภาพที่ </w:instrText>
      </w:r>
      <w:r w:rsidR="00B772CE">
        <w:instrText>\* ARABIC</w:instrText>
      </w:r>
      <w:r w:rsidR="00B772CE">
        <w:rPr>
          <w:cs/>
        </w:rPr>
        <w:instrText xml:space="preserve"> </w:instrText>
      </w:r>
      <w:r w:rsidR="00B772CE">
        <w:rPr>
          <w:cs/>
        </w:rPr>
        <w:fldChar w:fldCharType="separate"/>
      </w:r>
      <w:r w:rsidR="006C10C0">
        <w:rPr>
          <w:noProof/>
          <w:cs/>
        </w:rPr>
        <w:t>4</w:t>
      </w:r>
      <w:r w:rsidR="00B772CE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0444CB">
        <w:rPr>
          <w:cs/>
        </w:rPr>
        <w:t xml:space="preserve">ขั้นตอนการอ่าน </w:t>
      </w:r>
      <w:r w:rsidRPr="000444CB">
        <w:t>Cache-Aside + Stock Overlay</w:t>
      </w:r>
    </w:p>
    <w:p w14:paraId="48E7C301" w14:textId="77777777" w:rsidR="00B21027" w:rsidRDefault="00864A14" w:rsidP="00B21027">
      <w:pPr>
        <w:rPr>
          <w:rFonts w:hAnsi="Symbol"/>
        </w:rPr>
      </w:pPr>
      <w:r w:rsidRPr="00864A14">
        <w:rPr>
          <w:b/>
          <w:bCs/>
          <w:cs/>
        </w:rPr>
        <w:lastRenderedPageBreak/>
        <w:t xml:space="preserve">ทำไม </w:t>
      </w:r>
      <w:r w:rsidRPr="00864A14">
        <w:rPr>
          <w:b/>
          <w:bCs/>
        </w:rPr>
        <w:t xml:space="preserve">counter </w:t>
      </w:r>
      <w:r w:rsidRPr="00864A14">
        <w:rPr>
          <w:b/>
          <w:bCs/>
          <w:cs/>
        </w:rPr>
        <w:t xml:space="preserve">ถึงตรงกับ </w:t>
      </w:r>
      <w:r w:rsidRPr="00864A14">
        <w:rPr>
          <w:b/>
          <w:bCs/>
        </w:rPr>
        <w:t xml:space="preserve">DB </w:t>
      </w:r>
      <w:r w:rsidRPr="00864A14">
        <w:rPr>
          <w:b/>
          <w:bCs/>
          <w:cs/>
        </w:rPr>
        <w:t>เสมอ</w:t>
      </w:r>
      <w:r w:rsidRPr="00864A14">
        <w:t xml:space="preserve"> Redis counter </w:t>
      </w:r>
      <w:r w:rsidRPr="00864A14">
        <w:rPr>
          <w:cs/>
        </w:rPr>
        <w:t xml:space="preserve">ไม่ใช่สำเนาของ </w:t>
      </w:r>
      <w:r w:rsidRPr="00864A14">
        <w:t xml:space="preserve">DB </w:t>
      </w:r>
      <w:r w:rsidRPr="00864A14">
        <w:rPr>
          <w:cs/>
        </w:rPr>
        <w:t>แต่เป็นตัวจองสิทธิ์ล่วงหน้า</w:t>
      </w:r>
      <w:r w:rsidR="00B21027">
        <w:rPr>
          <w:rFonts w:hint="cs"/>
          <w:cs/>
        </w:rPr>
        <w:t xml:space="preserve"> </w:t>
      </w:r>
      <w:r w:rsidR="00B21027" w:rsidRPr="00B21027">
        <w:rPr>
          <w:cs/>
        </w:rPr>
        <w:t xml:space="preserve">ความเข้าใจผิดที่พบบ่อยคือคิดว่า </w:t>
      </w:r>
      <w:r w:rsidR="00B21027" w:rsidRPr="00B21027">
        <w:t xml:space="preserve">Redis counter </w:t>
      </w:r>
      <w:r w:rsidR="00B21027" w:rsidRPr="00B21027">
        <w:rPr>
          <w:cs/>
        </w:rPr>
        <w:t xml:space="preserve">ควรจะ "ตรงกับ </w:t>
      </w:r>
      <w:r w:rsidR="00B21027" w:rsidRPr="00B21027">
        <w:t xml:space="preserve">DB </w:t>
      </w:r>
      <w:r w:rsidR="00B21027" w:rsidRPr="00B21027">
        <w:rPr>
          <w:cs/>
        </w:rPr>
        <w:t>เสมอ" เหมือนเป็นแคชของค่าเดียวกัน แต่จริงๆ แล้วทั้งสองมีบทบาทคนละอย่าง</w:t>
      </w:r>
      <w:r w:rsidR="00B21027" w:rsidRPr="00B21027">
        <w:rPr>
          <w:rFonts w:hAnsi="Symbol"/>
        </w:rPr>
        <w:t xml:space="preserve"> </w:t>
      </w:r>
    </w:p>
    <w:p w14:paraId="7E30D9BF" w14:textId="77777777" w:rsidR="00B21027" w:rsidRPr="00B21027" w:rsidRDefault="00B21027" w:rsidP="00B21027">
      <w:pPr>
        <w:ind w:left="851"/>
        <w:rPr>
          <w:rFonts w:cs="Times New Roman"/>
          <w:lang w:val="en-TH"/>
        </w:rPr>
      </w:pPr>
      <w:r w:rsidRPr="00B21027">
        <w:rPr>
          <w:rFonts w:hAnsi="Symbol" w:cs="Times New Roman"/>
          <w:lang w:val="en-TH"/>
        </w:rPr>
        <w:t></w:t>
      </w:r>
      <w:r w:rsidRPr="00B21027">
        <w:rPr>
          <w:rFonts w:cs="Times New Roman"/>
          <w:lang w:val="en-TH"/>
        </w:rPr>
        <w:t xml:space="preserve">  </w:t>
      </w:r>
      <w:r w:rsidRPr="00B21027">
        <w:rPr>
          <w:b/>
          <w:bCs/>
          <w:cs/>
          <w:lang w:val="en-TH"/>
        </w:rPr>
        <w:t>ฝั่งเขียน</w:t>
      </w:r>
      <w:r w:rsidRPr="00B21027">
        <w:rPr>
          <w:rFonts w:cs="Times New Roman"/>
          <w:lang w:val="en-TH"/>
        </w:rPr>
        <w:t xml:space="preserve">: </w:t>
      </w:r>
      <w:r w:rsidRPr="00B21027">
        <w:rPr>
          <w:rFonts w:ascii="Courier New" w:hAnsi="Courier New" w:cs="Courier New"/>
          <w:lang w:val="en-TH"/>
        </w:rPr>
        <w:t>DECR</w:t>
      </w:r>
      <w:r w:rsidRPr="00B21027">
        <w:rPr>
          <w:rFonts w:cs="Times New Roman"/>
          <w:lang w:val="en-TH"/>
        </w:rPr>
        <w:t xml:space="preserve"> counter </w:t>
      </w:r>
      <w:r w:rsidRPr="00B21027">
        <w:rPr>
          <w:cs/>
          <w:lang w:val="en-TH"/>
        </w:rPr>
        <w:t xml:space="preserve">ใน </w:t>
      </w:r>
      <w:r w:rsidRPr="00B21027">
        <w:rPr>
          <w:rFonts w:cs="Times New Roman"/>
          <w:lang w:val="en-TH"/>
        </w:rPr>
        <w:t xml:space="preserve">Redis </w:t>
      </w:r>
      <w:r w:rsidRPr="00B21027">
        <w:rPr>
          <w:cs/>
          <w:lang w:val="en-TH"/>
        </w:rPr>
        <w:t>ทันที ก่อนที่งานจะเข้าคิวนี่คือจุดที่ "จองสิทธิ์" เกิดขึ้นจริง</w:t>
      </w:r>
      <w:r w:rsidRPr="00B21027">
        <w:rPr>
          <w:rFonts w:cs="Times New Roman"/>
          <w:lang w:val="en-TH"/>
        </w:rPr>
        <w:t xml:space="preserve"> </w:t>
      </w:r>
    </w:p>
    <w:p w14:paraId="331E732B" w14:textId="77777777" w:rsidR="00B21027" w:rsidRPr="00B21027" w:rsidRDefault="00B21027" w:rsidP="00B21027">
      <w:pPr>
        <w:ind w:firstLine="851"/>
        <w:rPr>
          <w:rFonts w:cs="Times New Roman"/>
          <w:lang w:val="en-TH"/>
        </w:rPr>
      </w:pPr>
      <w:r w:rsidRPr="00B21027">
        <w:rPr>
          <w:rFonts w:hAnsi="Symbol" w:cs="Times New Roman"/>
          <w:lang w:val="en-TH"/>
        </w:rPr>
        <w:t></w:t>
      </w:r>
      <w:r w:rsidRPr="00B21027">
        <w:rPr>
          <w:rFonts w:cs="Times New Roman"/>
          <w:lang w:val="en-TH"/>
        </w:rPr>
        <w:t xml:space="preserve">  </w:t>
      </w:r>
      <w:r w:rsidRPr="00B21027">
        <w:rPr>
          <w:b/>
          <w:bCs/>
          <w:cs/>
          <w:lang w:val="en-TH"/>
        </w:rPr>
        <w:t>ฝั่งอ่าน</w:t>
      </w:r>
      <w:r w:rsidRPr="00B21027">
        <w:rPr>
          <w:rFonts w:cs="Times New Roman"/>
          <w:lang w:val="en-TH"/>
        </w:rPr>
        <w:t xml:space="preserve">: </w:t>
      </w:r>
      <w:r w:rsidRPr="00B21027">
        <w:rPr>
          <w:cs/>
          <w:lang w:val="en-TH"/>
        </w:rPr>
        <w:t xml:space="preserve">อ่าน </w:t>
      </w:r>
      <w:r w:rsidRPr="00B21027">
        <w:rPr>
          <w:rFonts w:cs="Times New Roman"/>
          <w:lang w:val="en-TH"/>
        </w:rPr>
        <w:t xml:space="preserve">counter </w:t>
      </w:r>
      <w:r w:rsidRPr="00B21027">
        <w:rPr>
          <w:cs/>
          <w:lang w:val="en-TH"/>
        </w:rPr>
        <w:t>ตัวเดียวกันนี้เพื่อโชว์ยอดคงเหลือ</w:t>
      </w:r>
      <w:r w:rsidRPr="00B21027">
        <w:rPr>
          <w:rFonts w:cs="Times New Roman"/>
          <w:lang w:val="en-TH"/>
        </w:rPr>
        <w:t xml:space="preserve"> </w:t>
      </w:r>
    </w:p>
    <w:p w14:paraId="3234F8FC" w14:textId="77777777" w:rsidR="00B21027" w:rsidRPr="00B21027" w:rsidRDefault="00B21027" w:rsidP="00B21027">
      <w:pPr>
        <w:ind w:firstLine="851"/>
      </w:pPr>
      <w:r w:rsidRPr="00B21027">
        <w:rPr>
          <w:rFonts w:hAnsi="Symbol" w:cs="Times New Roman"/>
          <w:lang w:val="en-TH"/>
        </w:rPr>
        <w:t></w:t>
      </w:r>
      <w:r w:rsidRPr="00B21027">
        <w:rPr>
          <w:rFonts w:cs="Times New Roman"/>
          <w:lang w:val="en-TH"/>
        </w:rPr>
        <w:t xml:space="preserve">  </w:t>
      </w:r>
      <w:r w:rsidRPr="00B21027">
        <w:rPr>
          <w:rFonts w:cs="Times New Roman"/>
          <w:b/>
          <w:bCs/>
          <w:lang w:val="en-TH"/>
        </w:rPr>
        <w:t>Worker</w:t>
      </w:r>
      <w:r w:rsidRPr="00B21027">
        <w:rPr>
          <w:rFonts w:cs="Times New Roman"/>
          <w:lang w:val="en-TH"/>
        </w:rPr>
        <w:t xml:space="preserve">: </w:t>
      </w:r>
      <w:r w:rsidRPr="00B21027">
        <w:rPr>
          <w:cs/>
          <w:lang w:val="en-TH"/>
        </w:rPr>
        <w:t xml:space="preserve">ตัดสต็อกจริงใน </w:t>
      </w:r>
      <w:r w:rsidRPr="00B21027">
        <w:rPr>
          <w:rFonts w:cs="Times New Roman"/>
          <w:lang w:val="en-TH"/>
        </w:rPr>
        <w:t xml:space="preserve">DB </w:t>
      </w:r>
      <w:r w:rsidRPr="00B21027">
        <w:rPr>
          <w:i/>
          <w:iCs/>
          <w:cs/>
          <w:lang w:val="en-TH"/>
        </w:rPr>
        <w:t>ทีหลัง</w:t>
      </w:r>
      <w:r w:rsidRPr="00B21027">
        <w:rPr>
          <w:rFonts w:cs="Times New Roman"/>
          <w:lang w:val="en-TH"/>
        </w:rPr>
        <w:t xml:space="preserve"> </w:t>
      </w:r>
      <w:r w:rsidRPr="00B21027">
        <w:rPr>
          <w:cs/>
          <w:lang w:val="en-TH"/>
        </w:rPr>
        <w:t>เมื่องานถูกประมวลผล</w:t>
      </w:r>
    </w:p>
    <w:p w14:paraId="3540B683" w14:textId="77777777" w:rsidR="00EB2541" w:rsidRDefault="00B21027" w:rsidP="00FA22CB">
      <w:pPr>
        <w:jc w:val="thaiDistribute"/>
        <w:rPr>
          <w:cs/>
        </w:rPr>
      </w:pPr>
      <w:r w:rsidRPr="00B21027">
        <w:rPr>
          <w:b/>
          <w:bCs/>
          <w:cs/>
        </w:rPr>
        <w:t xml:space="preserve">เมื่ออ่าน </w:t>
      </w:r>
      <w:r w:rsidRPr="00B21027">
        <w:rPr>
          <w:b/>
          <w:bCs/>
        </w:rPr>
        <w:t xml:space="preserve">counter </w:t>
      </w:r>
      <w:r w:rsidRPr="00B21027">
        <w:rPr>
          <w:b/>
          <w:bCs/>
          <w:cs/>
        </w:rPr>
        <w:t>ไม่ได้เลย (</w:t>
      </w:r>
      <w:r w:rsidRPr="00B21027">
        <w:rPr>
          <w:b/>
          <w:bCs/>
        </w:rPr>
        <w:t xml:space="preserve">MGET </w:t>
      </w:r>
      <w:r w:rsidRPr="00B21027">
        <w:rPr>
          <w:b/>
          <w:bCs/>
          <w:cs/>
        </w:rPr>
        <w:t>ล้มเหลว)</w:t>
      </w:r>
      <w:r>
        <w:rPr>
          <w:rFonts w:hint="cs"/>
          <w:cs/>
        </w:rPr>
        <w:t xml:space="preserve"> </w:t>
      </w:r>
      <w:r w:rsidRPr="00B21027">
        <w:rPr>
          <w:cs/>
        </w:rPr>
        <w:t>ต่อยอดจากหลักการข้อ</w:t>
      </w:r>
      <w:r>
        <w:rPr>
          <w:rFonts w:hint="cs"/>
          <w:cs/>
        </w:rPr>
        <w:t xml:space="preserve">ก่อนหน้า </w:t>
      </w:r>
      <w:r w:rsidRPr="00B21027">
        <w:rPr>
          <w:cs/>
        </w:rPr>
        <w:t xml:space="preserve">ถ้า </w:t>
      </w:r>
      <w:r w:rsidRPr="00B21027">
        <w:t xml:space="preserve">Redis </w:t>
      </w:r>
      <w:r w:rsidRPr="00B21027">
        <w:rPr>
          <w:cs/>
        </w:rPr>
        <w:t>เป็นตัวจองสิทธิ์ที่แม่นยำอยู่แล้ว การอ่านค่าที่ผิดพลาดหรือเก่าไปนิดหน่อยจึงไม่กระทบความถูกต้องของระบบเลย</w:t>
      </w:r>
      <w:r w:rsidR="00B33D2C">
        <w:rPr>
          <w:rFonts w:hint="cs"/>
          <w:cs/>
        </w:rPr>
        <w:t xml:space="preserve"> </w:t>
      </w:r>
      <w:r w:rsidRPr="00B21027">
        <w:rPr>
          <w:cs/>
        </w:rPr>
        <w:t>เมื่อ</w:t>
      </w:r>
      <w:r w:rsidRPr="00B21027">
        <w:t xml:space="preserve"> MGET </w:t>
      </w:r>
      <w:r w:rsidRPr="00B21027">
        <w:rPr>
          <w:cs/>
        </w:rPr>
        <w:t>ล้มเหลว ระบบจะ</w:t>
      </w:r>
      <w:r w:rsidRPr="00B21027">
        <w:rPr>
          <w:b/>
          <w:bCs/>
          <w:cs/>
        </w:rPr>
        <w:t>ไม่</w:t>
      </w:r>
      <w:r w:rsidRPr="00B21027">
        <w:rPr>
          <w:cs/>
        </w:rPr>
        <w:t xml:space="preserve">ตอบ </w:t>
      </w:r>
      <w:r w:rsidRPr="00B21027">
        <w:t xml:space="preserve">503 </w:t>
      </w:r>
      <w:r w:rsidRPr="00B21027">
        <w:rPr>
          <w:cs/>
        </w:rPr>
        <w:t xml:space="preserve">แต่ </w:t>
      </w:r>
      <w:r w:rsidRPr="00B21027">
        <w:t xml:space="preserve">fallback </w:t>
      </w:r>
      <w:r w:rsidRPr="00B21027">
        <w:rPr>
          <w:cs/>
        </w:rPr>
        <w:t>ไปใช้</w:t>
      </w:r>
      <w:r w:rsidRPr="00B21027">
        <w:t xml:space="preserve"> </w:t>
      </w:r>
      <w:proofErr w:type="spellStart"/>
      <w:r w:rsidRPr="00B21027">
        <w:t>fallbackRemainingStock</w:t>
      </w:r>
      <w:proofErr w:type="spellEnd"/>
      <w:r w:rsidRPr="00B21027">
        <w:t xml:space="preserve"> (</w:t>
      </w:r>
      <w:r w:rsidRPr="00B21027">
        <w:rPr>
          <w:cs/>
        </w:rPr>
        <w:t xml:space="preserve">ค่า </w:t>
      </w:r>
      <w:proofErr w:type="spellStart"/>
      <w:r w:rsidRPr="00B21027">
        <w:t>remaining_stock</w:t>
      </w:r>
      <w:proofErr w:type="spellEnd"/>
      <w:r w:rsidRPr="00B21027">
        <w:t xml:space="preserve"> </w:t>
      </w:r>
      <w:r w:rsidRPr="00B21027">
        <w:rPr>
          <w:cs/>
        </w:rPr>
        <w:t xml:space="preserve">จาก </w:t>
      </w:r>
      <w:r w:rsidRPr="00B21027">
        <w:t xml:space="preserve">DB </w:t>
      </w:r>
      <w:r w:rsidRPr="00B21027">
        <w:rPr>
          <w:cs/>
        </w:rPr>
        <w:t>ตอนสร้างแคช) พร้อม:</w:t>
      </w:r>
    </w:p>
    <w:p w14:paraId="0EA686B3" w14:textId="77777777" w:rsidR="00EB2541" w:rsidRDefault="00EB2541" w:rsidP="00B21027">
      <w:pPr>
        <w:pStyle w:val="ListParagraph"/>
        <w:numPr>
          <w:ilvl w:val="0"/>
          <w:numId w:val="40"/>
        </w:numPr>
        <w:ind w:left="0" w:firstLine="851"/>
      </w:pPr>
      <w:r>
        <w:rPr>
          <w:cs/>
        </w:rPr>
        <w:t>นับจำนวนครั้งที่เกิดเหตุการณ์นี้ (</w:t>
      </w:r>
      <w:r>
        <w:t>metric/counter)</w:t>
      </w:r>
    </w:p>
    <w:p w14:paraId="258A42F7" w14:textId="77777777" w:rsidR="00EB2541" w:rsidRDefault="00EB2541" w:rsidP="00B21027">
      <w:pPr>
        <w:pStyle w:val="ListParagraph"/>
        <w:numPr>
          <w:ilvl w:val="0"/>
          <w:numId w:val="40"/>
        </w:numPr>
        <w:ind w:left="0" w:firstLine="851"/>
      </w:pPr>
      <w:r>
        <w:t xml:space="preserve">log </w:t>
      </w:r>
      <w:r>
        <w:rPr>
          <w:cs/>
        </w:rPr>
        <w:t xml:space="preserve">เป็นระดับ </w:t>
      </w:r>
      <w:r>
        <w:t xml:space="preserve">error </w:t>
      </w:r>
      <w:r>
        <w:rPr>
          <w:cs/>
        </w:rPr>
        <w:t>ทุกครั้ง เพื่อให้ทีมเห็นและตามแก้ได้</w:t>
      </w:r>
    </w:p>
    <w:p w14:paraId="4437D193" w14:textId="77777777" w:rsidR="00EB2541" w:rsidRDefault="00EB2541" w:rsidP="00FA22CB">
      <w:pPr>
        <w:jc w:val="thaiDistribute"/>
      </w:pPr>
      <w:r w:rsidRPr="00EB2541">
        <w:rPr>
          <w:b/>
          <w:bCs/>
          <w:cs/>
        </w:rPr>
        <w:t>ทำไมถึงทำแบบนี้ได้ (โดยไม่เสี่ยงขายเกิน)</w:t>
      </w:r>
      <w:r w:rsidR="00B33D2C">
        <w:rPr>
          <w:rFonts w:hint="cs"/>
          <w:b/>
          <w:bCs/>
          <w:cs/>
        </w:rPr>
        <w:t xml:space="preserve"> </w:t>
      </w:r>
      <w:r w:rsidRPr="00EB2541">
        <w:rPr>
          <w:cs/>
        </w:rPr>
        <w:t>จุดสำคัญคือ</w:t>
      </w:r>
      <w:r w:rsidRPr="00EB2541">
        <w:t xml:space="preserve"> </w:t>
      </w:r>
      <w:r w:rsidRPr="00B21027">
        <w:t xml:space="preserve">read path </w:t>
      </w:r>
      <w:r w:rsidRPr="00B21027">
        <w:rPr>
          <w:cs/>
        </w:rPr>
        <w:t>ไม่ใช่จุดที่ตัดสินความถูกต้องของสต็อก</w:t>
      </w:r>
      <w:r w:rsidRPr="00EB2541">
        <w:t xml:space="preserve"> </w:t>
      </w:r>
      <w:r w:rsidRPr="00EB2541">
        <w:rPr>
          <w:cs/>
        </w:rPr>
        <w:t>การอ่านค่า (</w:t>
      </w:r>
      <w:r w:rsidRPr="00EB2541">
        <w:t xml:space="preserve">GET) </w:t>
      </w:r>
      <w:r w:rsidRPr="00EB2541">
        <w:rPr>
          <w:cs/>
        </w:rPr>
        <w:t xml:space="preserve">เป็นแค่การ "แสดงตัวเลข" ให้ผู้ใช้ดู ไม่มีใครได้สินค้าไปเพราะเห็นตัวเลขจาก </w:t>
      </w:r>
      <w:r w:rsidRPr="00EB2541">
        <w:t xml:space="preserve">response </w:t>
      </w:r>
      <w:r w:rsidRPr="00EB2541">
        <w:rPr>
          <w:cs/>
        </w:rPr>
        <w:t xml:space="preserve">ของ </w:t>
      </w:r>
      <w:r w:rsidRPr="00EB2541">
        <w:t>GET</w:t>
      </w:r>
      <w:r>
        <w:rPr>
          <w:rFonts w:hint="cs"/>
          <w:cs/>
        </w:rPr>
        <w:t xml:space="preserve"> </w:t>
      </w:r>
      <w:r w:rsidRPr="00EB2541">
        <w:rPr>
          <w:cs/>
        </w:rPr>
        <w:t>ตัวที่ตัดสินจริงๆ ว่า "ใครได้ของ" คือ</w:t>
      </w:r>
      <w:r w:rsidRPr="00EB2541">
        <w:t xml:space="preserve"> </w:t>
      </w:r>
      <w:proofErr w:type="spellStart"/>
      <w:r w:rsidRPr="00EB2541">
        <w:t>gatekeeper.lua</w:t>
      </w:r>
      <w:proofErr w:type="spellEnd"/>
      <w:r w:rsidRPr="00EB2541">
        <w:t xml:space="preserve"> </w:t>
      </w:r>
      <w:r w:rsidRPr="00EB2541">
        <w:rPr>
          <w:cs/>
        </w:rPr>
        <w:t>ฝั่งเขียน (</w:t>
      </w:r>
      <w:r w:rsidRPr="00EB2541">
        <w:t xml:space="preserve">write path) </w:t>
      </w:r>
      <w:r w:rsidRPr="00EB2541">
        <w:rPr>
          <w:cs/>
        </w:rPr>
        <w:t>เท่านั้น ซึ่งเป็นคนละจุดกับที่เรากำลังพูดถึง</w:t>
      </w:r>
      <w:r>
        <w:rPr>
          <w:rFonts w:hint="cs"/>
          <w:cs/>
        </w:rPr>
        <w:t xml:space="preserve"> </w:t>
      </w:r>
      <w:r w:rsidRPr="00EB2541">
        <w:rPr>
          <w:cs/>
        </w:rPr>
        <w:t xml:space="preserve">ดังนั้นแม้ตัวเลขที่ทำ </w:t>
      </w:r>
      <w:r w:rsidRPr="00EB2541">
        <w:t xml:space="preserve">fallback </w:t>
      </w:r>
      <w:r w:rsidRPr="00EB2541">
        <w:rPr>
          <w:cs/>
        </w:rPr>
        <w:t>มาจะเก่าไปนิดหน่อย (</w:t>
      </w:r>
      <w:r w:rsidRPr="00EB2541">
        <w:t xml:space="preserve">stale) </w:t>
      </w:r>
      <w:r w:rsidRPr="00EB2541">
        <w:rPr>
          <w:cs/>
        </w:rPr>
        <w:t xml:space="preserve">ก็ไม่มีผลต่อการขายเกิน เพราะการตัดสินใจขายจริงไปเกิดที่ </w:t>
      </w:r>
      <w:proofErr w:type="spellStart"/>
      <w:r w:rsidRPr="00EB2541">
        <w:t>gatekeeper.lua</w:t>
      </w:r>
      <w:proofErr w:type="spellEnd"/>
      <w:r w:rsidRPr="00EB2541">
        <w:t xml:space="preserve"> </w:t>
      </w:r>
      <w:r w:rsidRPr="00EB2541">
        <w:rPr>
          <w:cs/>
        </w:rPr>
        <w:t>อยู่แล้ว</w:t>
      </w:r>
      <w:r>
        <w:rPr>
          <w:rFonts w:hint="cs"/>
          <w:cs/>
        </w:rPr>
        <w:t xml:space="preserve"> </w:t>
      </w:r>
      <w:r w:rsidRPr="00EB2541">
        <w:rPr>
          <w:cs/>
        </w:rPr>
        <w:t>เทียบกับทางเลือกที่แย่กว่า</w:t>
      </w:r>
      <w:r w:rsidR="00B21027">
        <w:rPr>
          <w:rFonts w:hint="cs"/>
          <w:cs/>
        </w:rPr>
        <w:t xml:space="preserve"> </w:t>
      </w:r>
      <w:r w:rsidR="00B21027" w:rsidRPr="00B21027">
        <w:rPr>
          <w:cs/>
        </w:rPr>
        <w:t xml:space="preserve">ถ้าเลือกโยน </w:t>
      </w:r>
      <w:r w:rsidR="00B21027" w:rsidRPr="00B21027">
        <w:t xml:space="preserve">503 </w:t>
      </w:r>
      <w:r w:rsidR="00B21027" w:rsidRPr="00B21027">
        <w:rPr>
          <w:cs/>
        </w:rPr>
        <w:t xml:space="preserve">แทน จะกลายเป็นว่า </w:t>
      </w:r>
      <w:r w:rsidR="00B21027" w:rsidRPr="00B21027">
        <w:t xml:space="preserve">reader </w:t>
      </w:r>
      <w:r w:rsidR="00B21027" w:rsidRPr="00B21027">
        <w:rPr>
          <w:cs/>
        </w:rPr>
        <w:t xml:space="preserve">ทั้ง </w:t>
      </w:r>
      <w:r w:rsidR="00B21027" w:rsidRPr="00B21027">
        <w:t xml:space="preserve">1,000 </w:t>
      </w:r>
      <w:r w:rsidR="00B21027" w:rsidRPr="00B21027">
        <w:rPr>
          <w:cs/>
        </w:rPr>
        <w:t xml:space="preserve">คนอ่านอะไรไม่ได้เลยแม้แต่ตัวเลขที่คลาดเคลื่อนนิดเดียว </w:t>
      </w:r>
      <w:r w:rsidR="00B21027" w:rsidRPr="00B21027">
        <w:t xml:space="preserve">— </w:t>
      </w:r>
      <w:r w:rsidR="00B21027" w:rsidRPr="00B21027">
        <w:rPr>
          <w:cs/>
        </w:rPr>
        <w:t xml:space="preserve">ซึ่งเป็นการแลกที่ไม่คุ้ม เพราะ </w:t>
      </w:r>
      <w:r w:rsidR="00B21027" w:rsidRPr="00B21027">
        <w:t xml:space="preserve">error </w:t>
      </w:r>
      <w:r w:rsidR="00B21027" w:rsidRPr="00B21027">
        <w:rPr>
          <w:cs/>
        </w:rPr>
        <w:t xml:space="preserve">เล็กๆ ที่ </w:t>
      </w:r>
      <w:r w:rsidR="00B21027" w:rsidRPr="00B21027">
        <w:t xml:space="preserve">read path </w:t>
      </w:r>
      <w:r w:rsidR="00B21027" w:rsidRPr="00B21027">
        <w:rPr>
          <w:cs/>
        </w:rPr>
        <w:t xml:space="preserve">ไม่ได้สร้างความเสียหายจริง แต่การพัง </w:t>
      </w:r>
      <w:r w:rsidR="00B21027" w:rsidRPr="00B21027">
        <w:t xml:space="preserve">503 </w:t>
      </w:r>
      <w:r w:rsidR="00B21027" w:rsidRPr="00B21027">
        <w:rPr>
          <w:cs/>
        </w:rPr>
        <w:t>ทั้งระบบสร้างความเสียหายแน่นอน</w:t>
      </w:r>
    </w:p>
    <w:p w14:paraId="2C6FD80F" w14:textId="77777777" w:rsidR="00B33D2C" w:rsidRDefault="00B33D2C" w:rsidP="00B33D2C">
      <w:pPr>
        <w:pStyle w:val="Heading2"/>
        <w:rPr>
          <w:b/>
          <w:bCs/>
        </w:rPr>
      </w:pPr>
      <w:r w:rsidRPr="00B33D2C">
        <w:rPr>
          <w:rFonts w:hint="cs"/>
          <w:b/>
          <w:bCs/>
          <w:cs/>
        </w:rPr>
        <w:t xml:space="preserve">กลยุทธ์ </w:t>
      </w:r>
      <w:r w:rsidRPr="00B33D2C">
        <w:rPr>
          <w:rFonts w:hint="cs"/>
          <w:b/>
          <w:bCs/>
        </w:rPr>
        <w:t>Cache Invalidation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831"/>
        <w:gridCol w:w="4638"/>
      </w:tblGrid>
      <w:tr w:rsidR="00B33D2C" w:rsidRPr="00246E30" w14:paraId="7EA4D6A6" w14:textId="77777777" w:rsidTr="00B33D2C">
        <w:trPr>
          <w:tblHeader/>
        </w:trPr>
        <w:tc>
          <w:tcPr>
            <w:tcW w:w="2547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08141" w14:textId="77777777" w:rsidR="00B33D2C" w:rsidRPr="00246E30" w:rsidRDefault="00B33D2C" w:rsidP="00B33D2C">
            <w:pPr>
              <w:spacing w:before="36" w:after="36"/>
              <w:jc w:val="center"/>
              <w:rPr>
                <w:rFonts w:eastAsia="Times New Roman"/>
                <w:b/>
                <w:bCs/>
                <w:color w:val="auto"/>
                <w:lang w:val="en-TH"/>
              </w:rPr>
            </w:pPr>
            <w:r w:rsidRPr="00246E30">
              <w:rPr>
                <w:rFonts w:eastAsia="Times New Roman"/>
                <w:color w:val="000000"/>
                <w:cs/>
                <w:lang w:val="en-TH"/>
              </w:rPr>
              <w:t>ข้อมูล</w:t>
            </w:r>
          </w:p>
        </w:tc>
        <w:tc>
          <w:tcPr>
            <w:tcW w:w="1831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B713B" w14:textId="77777777" w:rsidR="00B33D2C" w:rsidRPr="00246E30" w:rsidRDefault="00B33D2C" w:rsidP="00B33D2C">
            <w:pPr>
              <w:spacing w:before="36" w:after="36"/>
              <w:jc w:val="center"/>
              <w:rPr>
                <w:rFonts w:eastAsia="Times New Roman"/>
                <w:b/>
                <w:bCs/>
                <w:color w:val="auto"/>
                <w:lang w:val="en-TH"/>
              </w:rPr>
            </w:pPr>
            <w:r w:rsidRPr="00246E30">
              <w:rPr>
                <w:rFonts w:eastAsia="Times New Roman"/>
                <w:color w:val="000000"/>
                <w:cs/>
                <w:lang w:val="en-TH"/>
              </w:rPr>
              <w:t xml:space="preserve">ต้อง </w:t>
            </w:r>
            <w:r w:rsidRPr="00246E30">
              <w:rPr>
                <w:rFonts w:eastAsia="Times New Roman"/>
                <w:color w:val="000000"/>
                <w:lang w:val="en-TH"/>
              </w:rPr>
              <w:t xml:space="preserve">invalidate </w:t>
            </w:r>
            <w:r w:rsidRPr="00246E30">
              <w:rPr>
                <w:rFonts w:eastAsia="Times New Roman"/>
                <w:color w:val="000000"/>
                <w:cs/>
                <w:lang w:val="en-TH"/>
              </w:rPr>
              <w:t>ตอนมีคนซื้อไหม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3BD60" w14:textId="77777777" w:rsidR="00B33D2C" w:rsidRPr="00246E30" w:rsidRDefault="00B33D2C" w:rsidP="00B33D2C">
            <w:pPr>
              <w:spacing w:before="36" w:after="36"/>
              <w:jc w:val="center"/>
              <w:rPr>
                <w:rFonts w:eastAsia="Times New Roman"/>
                <w:b/>
                <w:bCs/>
                <w:color w:val="auto"/>
                <w:lang w:val="en-TH"/>
              </w:rPr>
            </w:pPr>
            <w:r w:rsidRPr="00246E30">
              <w:rPr>
                <w:rFonts w:eastAsia="Times New Roman"/>
                <w:color w:val="000000"/>
                <w:cs/>
                <w:lang w:val="en-TH"/>
              </w:rPr>
              <w:t>เพราะอะไร</w:t>
            </w:r>
          </w:p>
        </w:tc>
      </w:tr>
      <w:tr w:rsidR="00B33D2C" w:rsidRPr="00246E30" w14:paraId="51BDCAD2" w14:textId="77777777" w:rsidTr="00B33D2C">
        <w:tc>
          <w:tcPr>
            <w:tcW w:w="2547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BA926" w14:textId="77777777" w:rsidR="00B33D2C" w:rsidRPr="00246E30" w:rsidRDefault="00B33D2C" w:rsidP="00B33D2C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246E30">
              <w:rPr>
                <w:rFonts w:eastAsia="Times New Roman"/>
                <w:color w:val="000000"/>
                <w:lang w:val="en-TH"/>
              </w:rPr>
              <w:t>Metadata (</w:t>
            </w:r>
            <w:r w:rsidRPr="00246E30">
              <w:rPr>
                <w:rFonts w:eastAsia="Times New Roman"/>
                <w:color w:val="000000"/>
                <w:cs/>
                <w:lang w:val="en-TH"/>
              </w:rPr>
              <w:t>ชื่อ/ราคา)</w:t>
            </w:r>
          </w:p>
        </w:tc>
        <w:tc>
          <w:tcPr>
            <w:tcW w:w="1831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4E09B" w14:textId="77777777" w:rsidR="00B33D2C" w:rsidRPr="00246E30" w:rsidRDefault="00B33D2C" w:rsidP="00B33D2C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246E30">
              <w:rPr>
                <w:rFonts w:eastAsia="Times New Roman"/>
                <w:color w:val="000000"/>
                <w:cs/>
                <w:lang w:val="en-TH"/>
              </w:rPr>
              <w:t>ไม่ต้อง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99749" w14:textId="77777777" w:rsidR="00B33D2C" w:rsidRPr="00246E30" w:rsidRDefault="00B33D2C" w:rsidP="00B33D2C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246E30">
              <w:rPr>
                <w:rFonts w:eastAsia="Times New Roman"/>
                <w:color w:val="000000"/>
                <w:cs/>
                <w:lang w:val="en-TH"/>
              </w:rPr>
              <w:t>คนซื้อไม่ได้ทำให้ชื่อหรือราคาสินค้าเปลี่ยน</w:t>
            </w:r>
          </w:p>
        </w:tc>
      </w:tr>
      <w:tr w:rsidR="00B33D2C" w:rsidRPr="00246E30" w14:paraId="18A14783" w14:textId="77777777" w:rsidTr="00B33D2C">
        <w:tc>
          <w:tcPr>
            <w:tcW w:w="2547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ACB81" w14:textId="77777777" w:rsidR="00B33D2C" w:rsidRPr="00246E30" w:rsidRDefault="00B33D2C" w:rsidP="00B33D2C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246E30">
              <w:rPr>
                <w:rFonts w:eastAsia="Times New Roman"/>
                <w:color w:val="000000"/>
                <w:lang w:val="en-TH"/>
              </w:rPr>
              <w:t>remainingStock</w:t>
            </w:r>
          </w:p>
        </w:tc>
        <w:tc>
          <w:tcPr>
            <w:tcW w:w="1831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DFF50" w14:textId="77777777" w:rsidR="00B33D2C" w:rsidRPr="00246E30" w:rsidRDefault="00B33D2C" w:rsidP="00B33D2C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246E30">
              <w:rPr>
                <w:rFonts w:eastAsia="Times New Roman"/>
                <w:color w:val="000000"/>
                <w:cs/>
                <w:lang w:val="en-TH"/>
              </w:rPr>
              <w:t>ไม่ต้อง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865AD" w14:textId="77777777" w:rsidR="00B33D2C" w:rsidRPr="00246E30" w:rsidRDefault="00B33D2C" w:rsidP="00B33D2C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246E30">
              <w:rPr>
                <w:rFonts w:eastAsia="Times New Roman"/>
                <w:color w:val="000000"/>
                <w:cs/>
                <w:lang w:val="en-TH"/>
              </w:rPr>
              <w:t xml:space="preserve">ไม่ได้ถูกแคชตั้งแต่แรก </w:t>
            </w:r>
            <w:r w:rsidRPr="00246E30">
              <w:rPr>
                <w:rFonts w:eastAsia="Times New Roman"/>
                <w:color w:val="000000"/>
                <w:lang w:val="en-TH"/>
              </w:rPr>
              <w:t xml:space="preserve">worker DECR counter </w:t>
            </w:r>
            <w:r w:rsidRPr="00246E30">
              <w:rPr>
                <w:rFonts w:eastAsia="Times New Roman"/>
                <w:color w:val="000000"/>
                <w:cs/>
                <w:lang w:val="en-TH"/>
              </w:rPr>
              <w:t>ตัว</w:t>
            </w:r>
            <w:proofErr w:type="spellStart"/>
            <w:r w:rsidRPr="00246E30">
              <w:rPr>
                <w:rFonts w:eastAsia="Times New Roman"/>
                <w:color w:val="000000"/>
                <w:cs/>
                <w:lang w:val="en-TH"/>
              </w:rPr>
              <w:t>เดียวกับ</w:t>
            </w:r>
            <w:proofErr w:type="spellEnd"/>
            <w:r w:rsidRPr="00246E30">
              <w:rPr>
                <w:rFonts w:eastAsia="Times New Roman"/>
                <w:color w:val="000000"/>
                <w:cs/>
                <w:lang w:val="en-TH"/>
              </w:rPr>
              <w:t xml:space="preserve">ที่ </w:t>
            </w:r>
            <w:r w:rsidRPr="00246E30">
              <w:rPr>
                <w:rFonts w:eastAsia="Times New Roman"/>
                <w:color w:val="000000"/>
                <w:lang w:val="en-TH"/>
              </w:rPr>
              <w:t xml:space="preserve">read path </w:t>
            </w:r>
            <w:r w:rsidRPr="00246E30">
              <w:rPr>
                <w:rFonts w:eastAsia="Times New Roman"/>
                <w:color w:val="000000"/>
                <w:cs/>
                <w:lang w:val="en-TH"/>
              </w:rPr>
              <w:t>อ่าน จึงเห็นค่าใหม่ทันที</w:t>
            </w:r>
          </w:p>
        </w:tc>
      </w:tr>
    </w:tbl>
    <w:p w14:paraId="7E411FC3" w14:textId="2E791A7E" w:rsidR="00A907D8" w:rsidRPr="00A907D8" w:rsidRDefault="00246E30" w:rsidP="00A907D8">
      <w:pPr>
        <w:jc w:val="center"/>
        <w:rPr>
          <w:kern w:val="2"/>
          <w:lang w:val="en-TH"/>
          <w14:ligatures w14:val="standardContextual"/>
        </w:rPr>
      </w:pPr>
      <w:r w:rsidRPr="00A907D8">
        <w:rPr>
          <w:cs/>
        </w:rPr>
        <w:t xml:space="preserve">ตาราง </w:t>
      </w:r>
      <w:r w:rsidR="00B772CE">
        <w:rPr>
          <w:cs/>
        </w:rPr>
        <w:fldChar w:fldCharType="begin"/>
      </w:r>
      <w:r w:rsidR="00B772CE">
        <w:rPr>
          <w:cs/>
        </w:rPr>
        <w:instrText xml:space="preserve"> </w:instrText>
      </w:r>
      <w:r w:rsidR="00B772CE">
        <w:instrText xml:space="preserve">SEQ </w:instrText>
      </w:r>
      <w:r w:rsidR="00B772CE">
        <w:rPr>
          <w:cs/>
        </w:rPr>
        <w:instrText xml:space="preserve">ตาราง </w:instrText>
      </w:r>
      <w:r w:rsidR="00B772CE">
        <w:instrText>\* ARABIC</w:instrText>
      </w:r>
      <w:r w:rsidR="00B772CE">
        <w:rPr>
          <w:cs/>
        </w:rPr>
        <w:instrText xml:space="preserve"> </w:instrText>
      </w:r>
      <w:r w:rsidR="00B772CE">
        <w:rPr>
          <w:cs/>
        </w:rPr>
        <w:fldChar w:fldCharType="separate"/>
      </w:r>
      <w:r w:rsidR="00B772CE">
        <w:rPr>
          <w:noProof/>
          <w:cs/>
        </w:rPr>
        <w:t>2</w:t>
      </w:r>
      <w:r w:rsidR="00B772CE">
        <w:rPr>
          <w:cs/>
        </w:rPr>
        <w:fldChar w:fldCharType="end"/>
      </w:r>
      <w:r w:rsidR="00A907D8" w:rsidRPr="00A907D8">
        <w:t xml:space="preserve"> </w:t>
      </w:r>
      <w:r w:rsidR="00A907D8" w:rsidRPr="00A907D8">
        <w:rPr>
          <w:kern w:val="2"/>
          <w:lang w:val="en-TH"/>
          <w14:ligatures w14:val="standardContextual"/>
        </w:rPr>
        <w:t>invalidate</w:t>
      </w:r>
    </w:p>
    <w:p w14:paraId="236C7E5E" w14:textId="77777777" w:rsidR="00A907D8" w:rsidRPr="00A907D8" w:rsidRDefault="00A907D8" w:rsidP="00A907D8">
      <w:pPr>
        <w:pStyle w:val="Caption"/>
        <w:rPr>
          <w:lang w:val="en-TH"/>
        </w:rPr>
      </w:pPr>
    </w:p>
    <w:p w14:paraId="14389FA9" w14:textId="77777777" w:rsidR="00B33D2C" w:rsidRDefault="00A907D8" w:rsidP="00FA22CB">
      <w:pPr>
        <w:ind w:left="720"/>
        <w:rPr>
          <w:color w:val="000000"/>
        </w:rPr>
      </w:pPr>
      <w:r w:rsidRPr="00A907D8">
        <w:rPr>
          <w:b/>
          <w:bCs/>
          <w:color w:val="000000"/>
          <w:cs/>
        </w:rPr>
        <w:lastRenderedPageBreak/>
        <w:t xml:space="preserve">กรณีที่ยังต้อง </w:t>
      </w:r>
      <w:r w:rsidRPr="00A907D8">
        <w:rPr>
          <w:b/>
          <w:bCs/>
          <w:color w:val="000000"/>
        </w:rPr>
        <w:t xml:space="preserve">invalidate </w:t>
      </w:r>
      <w:r w:rsidRPr="00A907D8">
        <w:rPr>
          <w:b/>
          <w:bCs/>
          <w:color w:val="000000"/>
          <w:cs/>
        </w:rPr>
        <w:t>จริง</w:t>
      </w:r>
      <w:r w:rsidRPr="00A907D8">
        <w:rPr>
          <w:color w:val="000000"/>
        </w:rPr>
        <w:t xml:space="preserve"> </w:t>
      </w:r>
      <w:r w:rsidRPr="00A907D8">
        <w:rPr>
          <w:color w:val="000000"/>
          <w:cs/>
        </w:rPr>
        <w:t>เฉพาะเมื่อข้อมูลสินค้าเปลี่ยนจริง เช่น แก้ชื่อ/ราคา หรือ</w:t>
      </w:r>
      <w:r w:rsidRPr="00A907D8">
        <w:rPr>
          <w:color w:val="000000"/>
        </w:rPr>
        <w:t xml:space="preserve"> </w:t>
      </w:r>
      <w:proofErr w:type="spellStart"/>
      <w:r w:rsidRPr="00A907D8">
        <w:rPr>
          <w:color w:val="000000"/>
        </w:rPr>
        <w:t>isFlashSaleActive</w:t>
      </w:r>
      <w:proofErr w:type="spellEnd"/>
      <w:r w:rsidRPr="00A907D8">
        <w:rPr>
          <w:color w:val="000000"/>
        </w:rPr>
        <w:t xml:space="preserve"> </w:t>
      </w:r>
      <w:r w:rsidRPr="00A907D8">
        <w:rPr>
          <w:color w:val="000000"/>
          <w:cs/>
        </w:rPr>
        <w:t xml:space="preserve">เปลี่ยน โดยใช้ลำดับ </w:t>
      </w:r>
      <w:r w:rsidRPr="00A907D8">
        <w:rPr>
          <w:color w:val="000000"/>
        </w:rPr>
        <w:t xml:space="preserve">update DB </w:t>
      </w:r>
      <w:r w:rsidRPr="00A907D8">
        <w:rPr>
          <w:color w:val="000000"/>
          <w:cs/>
        </w:rPr>
        <w:t xml:space="preserve">ให้เสร็จก่อน แล้วค่อย </w:t>
      </w:r>
      <w:r w:rsidRPr="00A907D8">
        <w:rPr>
          <w:color w:val="000000"/>
        </w:rPr>
        <w:t>DEL cache (</w:t>
      </w:r>
      <w:r w:rsidRPr="00A907D8">
        <w:rPr>
          <w:color w:val="000000"/>
          <w:cs/>
        </w:rPr>
        <w:t xml:space="preserve">ไม่ใช่ลบก่อน) และพึ่ง </w:t>
      </w:r>
      <w:r w:rsidRPr="00A907D8">
        <w:rPr>
          <w:color w:val="000000"/>
        </w:rPr>
        <w:t xml:space="preserve">TTL </w:t>
      </w:r>
      <w:r w:rsidRPr="00A907D8">
        <w:rPr>
          <w:color w:val="000000"/>
          <w:cs/>
        </w:rPr>
        <w:t>เป็นตาข่ายนิรภัยเสมอเผื่อคำสั่งลบล้มเหลว</w:t>
      </w:r>
    </w:p>
    <w:p w14:paraId="5B51E31F" w14:textId="77777777" w:rsidR="00A907D8" w:rsidRDefault="00A907D8" w:rsidP="00FA22CB">
      <w:pPr>
        <w:ind w:left="720"/>
        <w:rPr>
          <w:color w:val="000000"/>
        </w:rPr>
      </w:pPr>
      <w:r w:rsidRPr="00A907D8">
        <w:rPr>
          <w:b/>
          <w:bCs/>
          <w:color w:val="000000"/>
          <w:cs/>
        </w:rPr>
        <w:t>ปัญหาที่เจอจริงและวิธีแก้ (</w:t>
      </w:r>
      <w:r w:rsidRPr="00A907D8">
        <w:rPr>
          <w:b/>
          <w:bCs/>
          <w:color w:val="000000"/>
        </w:rPr>
        <w:t>Distributed Throttle)</w:t>
      </w:r>
      <w:r w:rsidRPr="00A907D8">
        <w:rPr>
          <w:color w:val="000000"/>
        </w:rPr>
        <w:t xml:space="preserve"> worker </w:t>
      </w:r>
      <w:r w:rsidRPr="00A907D8">
        <w:rPr>
          <w:color w:val="000000"/>
          <w:cs/>
        </w:rPr>
        <w:t xml:space="preserve">ยังคงสั่ง </w:t>
      </w:r>
      <w:r w:rsidRPr="00A907D8">
        <w:rPr>
          <w:color w:val="000000"/>
        </w:rPr>
        <w:t xml:space="preserve">invalidate </w:t>
      </w:r>
      <w:r w:rsidRPr="00A907D8">
        <w:rPr>
          <w:color w:val="000000"/>
          <w:cs/>
        </w:rPr>
        <w:t xml:space="preserve">หลังตัดสต็อกเพื่อรองรับกรณีสินค้าเปลี่ยนสถานะ แต่ของ </w:t>
      </w:r>
      <w:r w:rsidRPr="00A907D8">
        <w:rPr>
          <w:color w:val="000000"/>
        </w:rPr>
        <w:t xml:space="preserve">50 </w:t>
      </w:r>
      <w:r w:rsidRPr="00A907D8">
        <w:rPr>
          <w:color w:val="000000"/>
          <w:cs/>
        </w:rPr>
        <w:t xml:space="preserve">ชิ้นหมดภายใน </w:t>
      </w:r>
      <w:r w:rsidRPr="00A907D8">
        <w:rPr>
          <w:color w:val="000000"/>
        </w:rPr>
        <w:t xml:space="preserve">window ~300 </w:t>
      </w:r>
      <w:proofErr w:type="spellStart"/>
      <w:r w:rsidRPr="00A907D8">
        <w:rPr>
          <w:color w:val="000000"/>
        </w:rPr>
        <w:t>ms</w:t>
      </w:r>
      <w:proofErr w:type="spellEnd"/>
      <w:r w:rsidRPr="00A907D8">
        <w:rPr>
          <w:color w:val="000000"/>
        </w:rPr>
        <w:t xml:space="preserve"> = </w:t>
      </w:r>
      <w:r w:rsidRPr="00A907D8">
        <w:rPr>
          <w:color w:val="000000"/>
          <w:cs/>
        </w:rPr>
        <w:t xml:space="preserve">สั่งล้างแคชทั้งก้อน </w:t>
      </w:r>
      <w:r w:rsidRPr="00A907D8">
        <w:rPr>
          <w:color w:val="000000"/>
        </w:rPr>
        <w:t xml:space="preserve">50 </w:t>
      </w:r>
      <w:r w:rsidRPr="00A907D8">
        <w:rPr>
          <w:color w:val="000000"/>
          <w:cs/>
        </w:rPr>
        <w:t xml:space="preserve">ครั้งรวดในจังหวะที่ผู้อ่าน </w:t>
      </w:r>
      <w:r w:rsidRPr="00A907D8">
        <w:rPr>
          <w:color w:val="000000"/>
        </w:rPr>
        <w:t xml:space="preserve">1,000 </w:t>
      </w:r>
      <w:r w:rsidRPr="00A907D8">
        <w:rPr>
          <w:color w:val="000000"/>
          <w:cs/>
        </w:rPr>
        <w:t xml:space="preserve">คนกำลังยิงอยู่พอดี </w:t>
      </w:r>
      <w:r w:rsidRPr="00A907D8">
        <w:rPr>
          <w:rFonts w:ascii="Arial" w:hAnsi="Arial" w:cs="Arial"/>
          <w:color w:val="000000"/>
        </w:rPr>
        <w:t>→</w:t>
      </w:r>
      <w:r w:rsidRPr="00A907D8">
        <w:rPr>
          <w:color w:val="000000"/>
        </w:rPr>
        <w:t xml:space="preserve"> Hit Ratio </w:t>
      </w:r>
      <w:r w:rsidRPr="00A907D8">
        <w:rPr>
          <w:color w:val="000000"/>
          <w:cs/>
        </w:rPr>
        <w:t>ตกทันที</w:t>
      </w:r>
      <w:r w:rsidR="00D07B6C">
        <w:rPr>
          <w:color w:val="000000"/>
        </w:rPr>
        <w:t xml:space="preserve"> </w:t>
      </w:r>
      <w:r w:rsidR="00D07B6C">
        <w:rPr>
          <w:rFonts w:hint="cs"/>
          <w:color w:val="000000"/>
          <w:cs/>
        </w:rPr>
        <w:t>แก้โดยใส่</w:t>
      </w:r>
    </w:p>
    <w:p w14:paraId="6F82F619" w14:textId="77777777" w:rsidR="00D07B6C" w:rsidRDefault="00D07B6C" w:rsidP="00FA22CB">
      <w:pPr>
        <w:pStyle w:val="ListParagraph"/>
        <w:numPr>
          <w:ilvl w:val="0"/>
          <w:numId w:val="41"/>
        </w:numPr>
        <w:ind w:left="1440"/>
      </w:pPr>
      <w:r w:rsidRPr="00D07B6C">
        <w:rPr>
          <w:rFonts w:hint="cs"/>
          <w:cs/>
        </w:rPr>
        <w:t xml:space="preserve">ใส่ </w:t>
      </w:r>
      <w:r w:rsidRPr="00D07B6C">
        <w:rPr>
          <w:rFonts w:hint="cs"/>
        </w:rPr>
        <w:t xml:space="preserve">trailing debounce </w:t>
      </w:r>
      <w:r w:rsidRPr="00D07B6C">
        <w:rPr>
          <w:rFonts w:hint="cs"/>
          <w:cs/>
        </w:rPr>
        <w:t xml:space="preserve">ไม่เกิน </w:t>
      </w:r>
      <w:r w:rsidRPr="00D07B6C">
        <w:rPr>
          <w:rFonts w:hint="cs"/>
        </w:rPr>
        <w:t xml:space="preserve">1 </w:t>
      </w:r>
      <w:r w:rsidRPr="00D07B6C">
        <w:rPr>
          <w:rFonts w:hint="cs"/>
          <w:cs/>
        </w:rPr>
        <w:t>ครั้ง/วินาที (</w:t>
      </w:r>
      <w:r w:rsidRPr="00D07B6C">
        <w:rPr>
          <w:rFonts w:hint="cs"/>
        </w:rPr>
        <w:t xml:space="preserve">trailing = </w:t>
      </w:r>
      <w:r w:rsidRPr="00D07B6C">
        <w:rPr>
          <w:rFonts w:hint="cs"/>
          <w:cs/>
        </w:rPr>
        <w:t xml:space="preserve">ถ้าคำขอล้างตกอยู่ใน </w:t>
      </w:r>
      <w:r w:rsidRPr="00D07B6C">
        <w:rPr>
          <w:rFonts w:hint="cs"/>
        </w:rPr>
        <w:t xml:space="preserve">window </w:t>
      </w:r>
      <w:r w:rsidRPr="00D07B6C">
        <w:rPr>
          <w:rFonts w:hint="cs"/>
          <w:cs/>
        </w:rPr>
        <w:t>ที่เพิ่งล้างไป จะถูกจองเป็นรอบท้ายไว้แทนการทิ้ง)</w:t>
      </w:r>
    </w:p>
    <w:p w14:paraId="0E28151F" w14:textId="77777777" w:rsidR="00D07B6C" w:rsidRDefault="00D07B6C" w:rsidP="00FA22CB">
      <w:pPr>
        <w:numPr>
          <w:ilvl w:val="0"/>
          <w:numId w:val="41"/>
        </w:numPr>
        <w:spacing w:before="36" w:after="36"/>
        <w:ind w:left="1440"/>
        <w:textAlignment w:val="baseline"/>
        <w:rPr>
          <w:rFonts w:eastAsia="Times New Roman"/>
          <w:color w:val="000000"/>
          <w:lang w:val="en-TH"/>
        </w:rPr>
      </w:pPr>
      <w:r w:rsidRPr="00D07B6C">
        <w:rPr>
          <w:rFonts w:eastAsia="Times New Roman"/>
          <w:color w:val="000000"/>
          <w:cs/>
          <w:lang w:val="en-TH"/>
        </w:rPr>
        <w:t xml:space="preserve">พบว่า </w:t>
      </w:r>
      <w:r w:rsidRPr="00D07B6C">
        <w:rPr>
          <w:rFonts w:eastAsia="Times New Roman"/>
          <w:color w:val="000000"/>
          <w:lang w:val="en-TH"/>
        </w:rPr>
        <w:t xml:space="preserve">debounce </w:t>
      </w:r>
      <w:r w:rsidRPr="00D07B6C">
        <w:rPr>
          <w:rFonts w:eastAsia="Times New Roman"/>
          <w:color w:val="000000"/>
          <w:cs/>
          <w:lang w:val="en-TH"/>
        </w:rPr>
        <w:t xml:space="preserve">รอบแรกอยู่ใน </w:t>
      </w:r>
      <w:r w:rsidRPr="00D07B6C">
        <w:rPr>
          <w:rFonts w:eastAsia="Times New Roman"/>
          <w:color w:val="000000"/>
          <w:lang w:val="en-TH"/>
        </w:rPr>
        <w:t xml:space="preserve">memory </w:t>
      </w:r>
      <w:r w:rsidRPr="00D07B6C">
        <w:rPr>
          <w:rFonts w:eastAsia="Times New Roman"/>
          <w:color w:val="000000"/>
          <w:cs/>
          <w:lang w:val="en-TH"/>
        </w:rPr>
        <w:t xml:space="preserve">ของแต่ละ </w:t>
      </w:r>
      <w:r w:rsidRPr="00D07B6C">
        <w:rPr>
          <w:rFonts w:eastAsia="Times New Roman"/>
          <w:color w:val="000000"/>
          <w:lang w:val="en-TH"/>
        </w:rPr>
        <w:t xml:space="preserve">process </w:t>
      </w:r>
      <w:r w:rsidRPr="00D07B6C">
        <w:rPr>
          <w:rFonts w:eastAsia="Times New Roman"/>
          <w:color w:val="000000"/>
          <w:cs/>
          <w:lang w:val="en-TH"/>
        </w:rPr>
        <w:t xml:space="preserve">แยกกัน ทั้ง </w:t>
      </w:r>
      <w:r w:rsidRPr="00D07B6C">
        <w:rPr>
          <w:rFonts w:eastAsia="Times New Roman"/>
          <w:color w:val="000000"/>
          <w:lang w:val="en-TH"/>
        </w:rPr>
        <w:t xml:space="preserve">6 instance </w:t>
      </w:r>
      <w:r w:rsidRPr="00D07B6C">
        <w:rPr>
          <w:rFonts w:eastAsia="Times New Roman"/>
          <w:color w:val="000000"/>
          <w:cs/>
          <w:lang w:val="en-TH"/>
        </w:rPr>
        <w:t xml:space="preserve">จึงยังล้างพร้อมกันได้สูงสุด </w:t>
      </w:r>
      <w:r w:rsidRPr="00D07B6C">
        <w:rPr>
          <w:rFonts w:eastAsia="Times New Roman"/>
          <w:color w:val="000000"/>
          <w:lang w:val="en-TH"/>
        </w:rPr>
        <w:t xml:space="preserve">6 </w:t>
      </w:r>
      <w:r w:rsidRPr="00D07B6C">
        <w:rPr>
          <w:rFonts w:eastAsia="Times New Roman"/>
          <w:color w:val="000000"/>
          <w:cs/>
          <w:lang w:val="en-TH"/>
        </w:rPr>
        <w:t xml:space="preserve">ครั้ง/วินาที จึงเปลี่ยนเป็น </w:t>
      </w:r>
      <w:r w:rsidRPr="00D07B6C">
        <w:rPr>
          <w:rFonts w:eastAsia="Times New Roman"/>
          <w:color w:val="000000"/>
          <w:lang w:val="en-TH"/>
        </w:rPr>
        <w:t xml:space="preserve">distributed throttle </w:t>
      </w:r>
      <w:r w:rsidRPr="00D07B6C">
        <w:rPr>
          <w:rFonts w:eastAsia="Times New Roman"/>
          <w:color w:val="000000"/>
          <w:cs/>
          <w:lang w:val="en-TH"/>
        </w:rPr>
        <w:t xml:space="preserve">จองสิทธิ์ผ่าน </w:t>
      </w:r>
      <w:r w:rsidRPr="00D07B6C">
        <w:rPr>
          <w:rFonts w:eastAsia="Times New Roman"/>
          <w:color w:val="000000"/>
          <w:lang w:val="en-TH"/>
        </w:rPr>
        <w:t xml:space="preserve">Redis: SET catalog:flush_throttle 1 PX 1000 NX </w:t>
      </w:r>
      <w:r w:rsidRPr="00D07B6C">
        <w:rPr>
          <w:rFonts w:ascii="Arial" w:eastAsia="Times New Roman" w:hAnsi="Arial" w:cs="Arial"/>
          <w:color w:val="000000"/>
          <w:lang w:val="en-TH"/>
        </w:rPr>
        <w:t>→</w:t>
      </w:r>
      <w:r w:rsidRPr="00D07B6C">
        <w:rPr>
          <w:rFonts w:eastAsia="Times New Roman"/>
          <w:color w:val="000000"/>
          <w:lang w:val="en-TH"/>
        </w:rPr>
        <w:t xml:space="preserve"> </w:t>
      </w:r>
      <w:r w:rsidRPr="00D07B6C">
        <w:rPr>
          <w:rFonts w:eastAsia="Times New Roman"/>
          <w:color w:val="000000"/>
          <w:cs/>
          <w:lang w:val="en-TH"/>
        </w:rPr>
        <w:t xml:space="preserve">ล้างข้ามทั้ง </w:t>
      </w:r>
      <w:r w:rsidRPr="00D07B6C">
        <w:rPr>
          <w:rFonts w:eastAsia="Times New Roman"/>
          <w:color w:val="000000"/>
          <w:lang w:val="en-TH"/>
        </w:rPr>
        <w:t xml:space="preserve">6 instance </w:t>
      </w:r>
      <w:r w:rsidRPr="00D07B6C">
        <w:rPr>
          <w:rFonts w:eastAsia="Times New Roman"/>
          <w:color w:val="000000"/>
          <w:cs/>
          <w:lang w:val="en-TH"/>
        </w:rPr>
        <w:t xml:space="preserve">ไม่เกิน </w:t>
      </w:r>
      <w:r w:rsidRPr="00D07B6C">
        <w:rPr>
          <w:rFonts w:eastAsia="Times New Roman"/>
          <w:color w:val="000000"/>
          <w:lang w:val="en-TH"/>
        </w:rPr>
        <w:t xml:space="preserve">1 </w:t>
      </w:r>
      <w:r w:rsidRPr="00D07B6C">
        <w:rPr>
          <w:rFonts w:eastAsia="Times New Roman"/>
          <w:color w:val="000000"/>
          <w:cs/>
          <w:lang w:val="en-TH"/>
        </w:rPr>
        <w:t>ครั้ง/วินาทีจริง</w:t>
      </w:r>
    </w:p>
    <w:p w14:paraId="32BEF94A" w14:textId="77777777" w:rsidR="00D07B6C" w:rsidRDefault="00D07B6C" w:rsidP="00FA22CB">
      <w:pPr>
        <w:spacing w:before="36" w:after="36"/>
        <w:ind w:left="1080"/>
        <w:textAlignment w:val="baseline"/>
        <w:rPr>
          <w:rFonts w:eastAsia="Times New Roman"/>
          <w:b/>
          <w:bCs/>
          <w:color w:val="000000"/>
        </w:rPr>
      </w:pPr>
      <w:r w:rsidRPr="00D07B6C">
        <w:rPr>
          <w:rFonts w:eastAsia="Times New Roman" w:hint="cs"/>
          <w:color w:val="000000"/>
          <w:cs/>
          <w:lang w:val="en-TH"/>
        </w:rPr>
        <w:t>ผล:</w:t>
      </w:r>
      <w:r w:rsidRPr="00D07B6C">
        <w:rPr>
          <w:rFonts w:eastAsia="Times New Roman" w:hint="cs"/>
          <w:color w:val="000000"/>
        </w:rPr>
        <w:t xml:space="preserve"> </w:t>
      </w:r>
      <w:r w:rsidRPr="00D07B6C">
        <w:rPr>
          <w:rFonts w:eastAsia="Times New Roman" w:hint="cs"/>
          <w:b/>
          <w:bCs/>
          <w:color w:val="000000"/>
        </w:rPr>
        <w:t xml:space="preserve">Cache Hit Ratio 88.2% </w:t>
      </w:r>
      <w:r w:rsidRPr="00D07B6C">
        <w:rPr>
          <w:rFonts w:ascii="Arial" w:eastAsia="Times New Roman" w:hAnsi="Arial" w:cs="Arial"/>
          <w:b/>
          <w:bCs/>
          <w:color w:val="000000"/>
        </w:rPr>
        <w:t>→</w:t>
      </w:r>
      <w:r w:rsidRPr="00D07B6C">
        <w:rPr>
          <w:rFonts w:eastAsia="Times New Roman" w:hint="cs"/>
          <w:b/>
          <w:bCs/>
          <w:color w:val="000000"/>
        </w:rPr>
        <w:t xml:space="preserve"> 97.63%</w:t>
      </w:r>
    </w:p>
    <w:p w14:paraId="636E5A1B" w14:textId="77777777" w:rsidR="00D07B6C" w:rsidRDefault="00D07B6C" w:rsidP="00D13C96">
      <w:pPr>
        <w:spacing w:before="36" w:after="36"/>
        <w:ind w:left="360"/>
        <w:jc w:val="thaiDistribute"/>
        <w:textAlignment w:val="baseline"/>
        <w:rPr>
          <w:rFonts w:eastAsia="Times New Roman"/>
          <w:b/>
          <w:bCs/>
          <w:color w:val="000000"/>
        </w:rPr>
      </w:pPr>
    </w:p>
    <w:p w14:paraId="1B83AFED" w14:textId="77777777" w:rsidR="00FA22CB" w:rsidRPr="00EE4028" w:rsidRDefault="00FA22CB" w:rsidP="00EE4028">
      <w:pPr>
        <w:pStyle w:val="Heading3"/>
        <w:rPr>
          <w:b/>
          <w:bCs/>
        </w:rPr>
      </w:pPr>
      <w:r w:rsidRPr="00EE4028">
        <w:rPr>
          <w:b/>
          <w:bCs/>
          <w:cs/>
          <w:lang w:val="en-TH"/>
        </w:rPr>
        <w:t xml:space="preserve">กลไกล้างแคชด้วย </w:t>
      </w:r>
      <w:r w:rsidRPr="00EE4028">
        <w:rPr>
          <w:b/>
          <w:bCs/>
        </w:rPr>
        <w:t>Live-Key Index (</w:t>
      </w:r>
      <w:r w:rsidRPr="00EE4028">
        <w:rPr>
          <w:b/>
          <w:bCs/>
          <w:cs/>
          <w:lang w:val="en-TH"/>
        </w:rPr>
        <w:t xml:space="preserve">ไม่ใช้คำสั่ง </w:t>
      </w:r>
      <w:r w:rsidRPr="00EE4028">
        <w:rPr>
          <w:b/>
          <w:bCs/>
        </w:rPr>
        <w:t>KEYS)</w:t>
      </w:r>
    </w:p>
    <w:p w14:paraId="2600E314" w14:textId="77777777" w:rsidR="00FA22CB" w:rsidRDefault="00FA22CB" w:rsidP="00FA22CB">
      <w:pPr>
        <w:ind w:left="425" w:firstLine="851"/>
      </w:pPr>
      <w:r w:rsidRPr="00FA22CB">
        <w:rPr>
          <w:cs/>
        </w:rPr>
        <w:t xml:space="preserve">ในทุกครั้งที่มีการเขียนข้อมูลลง </w:t>
      </w:r>
      <w:r w:rsidRPr="00FA22CB">
        <w:t xml:space="preserve">key </w:t>
      </w:r>
      <w:r w:rsidRPr="00FA22CB">
        <w:rPr>
          <w:cs/>
        </w:rPr>
        <w:t>รูปแบบ</w:t>
      </w:r>
      <w:r w:rsidRPr="00FA22CB">
        <w:t xml:space="preserve"> </w:t>
      </w:r>
      <w:proofErr w:type="spellStart"/>
      <w:r w:rsidRPr="00FA22CB">
        <w:t>catalog:page</w:t>
      </w:r>
      <w:proofErr w:type="spellEnd"/>
      <w:r w:rsidRPr="00FA22CB">
        <w:t xml:space="preserve">:{p}:limit:{l} </w:t>
      </w:r>
      <w:r w:rsidRPr="00FA22CB">
        <w:rPr>
          <w:cs/>
        </w:rPr>
        <w:t>ระบบจะดำเนินการ</w:t>
      </w:r>
      <w:r w:rsidRPr="00FA22CB">
        <w:t xml:space="preserve"> SADD </w:t>
      </w:r>
      <w:r w:rsidRPr="00FA22CB">
        <w:rPr>
          <w:cs/>
        </w:rPr>
        <w:t xml:space="preserve">ชื่อ </w:t>
      </w:r>
      <w:r w:rsidRPr="00FA22CB">
        <w:t xml:space="preserve">key </w:t>
      </w:r>
      <w:r w:rsidRPr="00FA22CB">
        <w:rPr>
          <w:cs/>
        </w:rPr>
        <w:t xml:space="preserve">ดังกล่าวลงใน </w:t>
      </w:r>
      <w:r w:rsidRPr="00FA22CB">
        <w:t xml:space="preserve">SET </w:t>
      </w:r>
      <w:r w:rsidRPr="00FA22CB">
        <w:rPr>
          <w:cs/>
        </w:rPr>
        <w:t>กลางที่ชื่อ</w:t>
      </w:r>
      <w:r w:rsidRPr="00FA22CB">
        <w:t xml:space="preserve"> </w:t>
      </w:r>
      <w:proofErr w:type="spellStart"/>
      <w:r w:rsidRPr="00FA22CB">
        <w:t>catalog:index</w:t>
      </w:r>
      <w:proofErr w:type="spellEnd"/>
      <w:r w:rsidRPr="00FA22CB">
        <w:t xml:space="preserve"> </w:t>
      </w:r>
      <w:r w:rsidRPr="00FA22CB">
        <w:rPr>
          <w:cs/>
        </w:rPr>
        <w:t xml:space="preserve">ควบคู่กันภายในธุรกรรม </w:t>
      </w:r>
      <w:r w:rsidRPr="00FA22CB">
        <w:t xml:space="preserve">MULTI </w:t>
      </w:r>
      <w:r w:rsidRPr="00FA22CB">
        <w:rPr>
          <w:cs/>
        </w:rPr>
        <w:t xml:space="preserve">เดียวกัน เพื่อให้การบันทึกข้อมูลและการลงทะเบียน </w:t>
      </w:r>
      <w:r w:rsidRPr="00FA22CB">
        <w:t xml:space="preserve">key </w:t>
      </w:r>
      <w:r w:rsidRPr="00FA22CB">
        <w:rPr>
          <w:cs/>
        </w:rPr>
        <w:t>เป็นปฏิบัติการที่มีความเป็นอะตอม</w:t>
      </w:r>
      <w:proofErr w:type="spellStart"/>
      <w:r w:rsidRPr="00FA22CB">
        <w:rPr>
          <w:cs/>
        </w:rPr>
        <w:t>มิก</w:t>
      </w:r>
      <w:proofErr w:type="spellEnd"/>
      <w:r w:rsidRPr="00FA22CB">
        <w:rPr>
          <w:cs/>
        </w:rPr>
        <w:t xml:space="preserve"> (</w:t>
      </w:r>
      <w:r w:rsidRPr="00FA22CB">
        <w:t>atomic)</w:t>
      </w:r>
    </w:p>
    <w:p w14:paraId="0B1430CA" w14:textId="77777777" w:rsidR="00FA22CB" w:rsidRDefault="00FA22CB" w:rsidP="00FA22CB">
      <w:pPr>
        <w:ind w:left="425" w:firstLine="851"/>
      </w:pPr>
      <w:r w:rsidRPr="00FA22CB">
        <w:rPr>
          <w:cs/>
        </w:rPr>
        <w:t>กระบวนการล้างแคชจึงประกอบด้วยสองขั้นตอน ได้แก่ (</w:t>
      </w:r>
      <w:r w:rsidRPr="00FA22CB">
        <w:t xml:space="preserve">1) </w:t>
      </w:r>
      <w:r w:rsidRPr="00FA22CB">
        <w:rPr>
          <w:cs/>
        </w:rPr>
        <w:t>เรียก</w:t>
      </w:r>
      <w:r w:rsidRPr="00FA22CB">
        <w:t xml:space="preserve"> SMEMBERS </w:t>
      </w:r>
      <w:proofErr w:type="spellStart"/>
      <w:r w:rsidRPr="00FA22CB">
        <w:t>catalog:index</w:t>
      </w:r>
      <w:proofErr w:type="spellEnd"/>
      <w:r w:rsidRPr="00FA22CB">
        <w:t xml:space="preserve"> </w:t>
      </w:r>
      <w:r w:rsidRPr="00FA22CB">
        <w:rPr>
          <w:cs/>
        </w:rPr>
        <w:t xml:space="preserve">เพื่อดึงรายการ </w:t>
      </w:r>
      <w:r w:rsidRPr="00FA22CB">
        <w:t xml:space="preserve">key </w:t>
      </w:r>
      <w:r w:rsidRPr="00FA22CB">
        <w:rPr>
          <w:cs/>
        </w:rPr>
        <w:t>ที่ยังคงมีสถานะใช้งานอยู่จริง และ (</w:t>
      </w:r>
      <w:r w:rsidRPr="00FA22CB">
        <w:t xml:space="preserve">2) </w:t>
      </w:r>
      <w:r w:rsidRPr="00FA22CB">
        <w:rPr>
          <w:cs/>
        </w:rPr>
        <w:t>เรียก</w:t>
      </w:r>
      <w:r w:rsidRPr="00FA22CB">
        <w:t xml:space="preserve"> DEL </w:t>
      </w:r>
      <w:r w:rsidRPr="00FA22CB">
        <w:rPr>
          <w:cs/>
        </w:rPr>
        <w:t xml:space="preserve">เฉพาะ </w:t>
      </w:r>
      <w:r w:rsidRPr="00FA22CB">
        <w:t xml:space="preserve">key </w:t>
      </w:r>
      <w:r w:rsidRPr="00FA22CB">
        <w:rPr>
          <w:cs/>
        </w:rPr>
        <w:t xml:space="preserve">ที่ปรากฏในรายการดังกล่าว วิธีนี้ทำให้ไม่จำเป็นต้องสแกน </w:t>
      </w:r>
      <w:proofErr w:type="spellStart"/>
      <w:r w:rsidRPr="00FA22CB">
        <w:t>keyspace</w:t>
      </w:r>
      <w:proofErr w:type="spellEnd"/>
      <w:r w:rsidRPr="00FA22CB">
        <w:t xml:space="preserve"> </w:t>
      </w:r>
      <w:r w:rsidRPr="00FA22CB">
        <w:rPr>
          <w:cs/>
        </w:rPr>
        <w:t>ทั้งหมด</w:t>
      </w:r>
    </w:p>
    <w:p w14:paraId="20A0638A" w14:textId="77777777" w:rsidR="00FA22CB" w:rsidRPr="00FA22CB" w:rsidRDefault="00FA22CB" w:rsidP="00FA22CB">
      <w:pPr>
        <w:ind w:left="425" w:firstLine="851"/>
      </w:pPr>
      <w:r w:rsidRPr="00FA22CB">
        <w:rPr>
          <w:cs/>
        </w:rPr>
        <w:t>ตัว</w:t>
      </w:r>
      <w:r w:rsidRPr="00FA22CB">
        <w:t xml:space="preserve"> </w:t>
      </w:r>
      <w:proofErr w:type="spellStart"/>
      <w:r w:rsidRPr="00FA22CB">
        <w:t>catalog:index</w:t>
      </w:r>
      <w:proofErr w:type="spellEnd"/>
      <w:r w:rsidRPr="00FA22CB">
        <w:t xml:space="preserve"> </w:t>
      </w:r>
      <w:r w:rsidRPr="00FA22CB">
        <w:rPr>
          <w:cs/>
        </w:rPr>
        <w:t xml:space="preserve">เองก็ได้รับการกำหนด </w:t>
      </w:r>
      <w:r w:rsidRPr="00FA22CB">
        <w:t xml:space="preserve">TTL </w:t>
      </w:r>
      <w:r w:rsidRPr="00FA22CB">
        <w:rPr>
          <w:cs/>
        </w:rPr>
        <w:t xml:space="preserve">เช่นเดียวกัน โดยมีค่าเท่ากับ </w:t>
      </w:r>
      <w:r w:rsidRPr="00FA22CB">
        <w:t xml:space="preserve">base TTL </w:t>
      </w:r>
      <w:r w:rsidRPr="00FA22CB">
        <w:rPr>
          <w:cs/>
        </w:rPr>
        <w:t xml:space="preserve">บวก </w:t>
      </w:r>
      <w:r w:rsidRPr="00FA22CB">
        <w:t xml:space="preserve">jitter </w:t>
      </w:r>
      <w:r w:rsidRPr="00FA22CB">
        <w:rPr>
          <w:cs/>
        </w:rPr>
        <w:t xml:space="preserve">บวกระยะเวลาเพิ่มอีก </w:t>
      </w:r>
      <w:r w:rsidRPr="00FA22CB">
        <w:t xml:space="preserve">60 </w:t>
      </w:r>
      <w:r w:rsidRPr="00FA22CB">
        <w:rPr>
          <w:cs/>
        </w:rPr>
        <w:t xml:space="preserve">วินาที ทั้งนี้เพื่อให้อายุของ </w:t>
      </w:r>
      <w:r w:rsidRPr="00FA22CB">
        <w:t xml:space="preserve">index </w:t>
      </w:r>
      <w:r w:rsidRPr="00FA22CB">
        <w:rPr>
          <w:cs/>
        </w:rPr>
        <w:t xml:space="preserve">มีระยะเวลานานกว่า </w:t>
      </w:r>
      <w:r w:rsidRPr="00FA22CB">
        <w:t xml:space="preserve">key </w:t>
      </w:r>
      <w:r w:rsidRPr="00FA22CB">
        <w:rPr>
          <w:cs/>
        </w:rPr>
        <w:t xml:space="preserve">สมาชิกที่มันอ้างอิงถึงเสมอ หลักการที่ยึดถือคือ </w:t>
      </w:r>
      <w:r w:rsidRPr="00FA22CB">
        <w:t xml:space="preserve">key </w:t>
      </w:r>
      <w:r w:rsidRPr="00FA22CB">
        <w:rPr>
          <w:cs/>
        </w:rPr>
        <w:t xml:space="preserve">ใดก็ตามที่ไม่มีการกำหนด </w:t>
      </w:r>
      <w:r w:rsidRPr="00FA22CB">
        <w:t xml:space="preserve">TTL </w:t>
      </w:r>
      <w:r w:rsidRPr="00FA22CB">
        <w:rPr>
          <w:cs/>
        </w:rPr>
        <w:t xml:space="preserve">ใน </w:t>
      </w:r>
      <w:r w:rsidRPr="00FA22CB">
        <w:t xml:space="preserve">Redis </w:t>
      </w:r>
      <w:r w:rsidRPr="00FA22CB">
        <w:rPr>
          <w:cs/>
        </w:rPr>
        <w:t>ถือเป็นภาวะหน่วยความจำรั่วไหล (</w:t>
      </w:r>
      <w:r w:rsidRPr="00FA22CB">
        <w:t xml:space="preserve">memory leak) </w:t>
      </w:r>
      <w:r w:rsidRPr="00FA22CB">
        <w:rPr>
          <w:cs/>
        </w:rPr>
        <w:t>โดยไม่มีข้อยกเว้น</w:t>
      </w:r>
    </w:p>
    <w:p w14:paraId="44177AC7" w14:textId="77777777" w:rsidR="00C21FAC" w:rsidRDefault="00D07B6C" w:rsidP="00EE4028">
      <w:pPr>
        <w:pStyle w:val="Heading3"/>
        <w:rPr>
          <w:lang w:val="en-TH"/>
        </w:rPr>
      </w:pPr>
      <w:r w:rsidRPr="00D07B6C">
        <w:rPr>
          <w:rFonts w:eastAsia="Times New Roman" w:hint="cs"/>
          <w:b/>
          <w:bCs/>
          <w:cs/>
          <w:lang w:val="en-TH"/>
        </w:rPr>
        <w:lastRenderedPageBreak/>
        <w:t xml:space="preserve">การกัน </w:t>
      </w:r>
      <w:r w:rsidRPr="00D07B6C">
        <w:rPr>
          <w:rFonts w:eastAsia="Times New Roman" w:hint="cs"/>
          <w:b/>
          <w:bCs/>
          <w:lang w:val="en-TH"/>
        </w:rPr>
        <w:t>Cache Stampede</w:t>
      </w:r>
      <w:r w:rsidRPr="00D07B6C">
        <w:rPr>
          <w:rFonts w:eastAsia="Times New Roman" w:hint="cs"/>
          <w:lang w:val="en-TH"/>
        </w:rPr>
        <w:t xml:space="preserve"> </w:t>
      </w:r>
      <w:r w:rsidRPr="00D07B6C">
        <w:rPr>
          <w:rFonts w:eastAsia="Times New Roman" w:hint="cs"/>
          <w:cs/>
          <w:lang w:val="en-TH"/>
        </w:rPr>
        <w:t xml:space="preserve">ใช้ </w:t>
      </w:r>
      <w:r w:rsidRPr="00D07B6C">
        <w:rPr>
          <w:rFonts w:eastAsia="Times New Roman" w:hint="cs"/>
          <w:lang w:val="en-TH"/>
        </w:rPr>
        <w:t xml:space="preserve">2 </w:t>
      </w:r>
      <w:r w:rsidRPr="00D07B6C">
        <w:rPr>
          <w:rFonts w:eastAsia="Times New Roman" w:hint="cs"/>
          <w:cs/>
          <w:lang w:val="en-TH"/>
        </w:rPr>
        <w:t xml:space="preserve">มาตรการ </w:t>
      </w:r>
      <w:r w:rsidR="00C21FAC">
        <w:rPr>
          <w:rFonts w:hint="cs"/>
          <w:cs/>
          <w:lang w:val="en-TH"/>
        </w:rPr>
        <w:t>ดังนี้</w:t>
      </w:r>
    </w:p>
    <w:p w14:paraId="53CDEF5F" w14:textId="77777777" w:rsidR="00C21FAC" w:rsidRDefault="00D07B6C" w:rsidP="00C21FAC">
      <w:pPr>
        <w:pStyle w:val="Heading2"/>
        <w:numPr>
          <w:ilvl w:val="0"/>
          <w:numId w:val="43"/>
        </w:numPr>
        <w:rPr>
          <w:lang w:val="en-TH"/>
        </w:rPr>
      </w:pPr>
      <w:r w:rsidRPr="00D07B6C">
        <w:rPr>
          <w:rFonts w:hint="cs"/>
          <w:i/>
          <w:iCs/>
          <w:lang w:val="en-TH"/>
        </w:rPr>
        <w:t>single-flight</w:t>
      </w:r>
      <w:r w:rsidRPr="00D07B6C">
        <w:rPr>
          <w:rFonts w:hint="cs"/>
          <w:lang w:val="en-TH"/>
        </w:rPr>
        <w:t xml:space="preserve"> </w:t>
      </w:r>
      <w:r w:rsidRPr="00D07B6C">
        <w:rPr>
          <w:rFonts w:hint="cs"/>
          <w:cs/>
          <w:lang w:val="en-TH"/>
        </w:rPr>
        <w:t xml:space="preserve">ใน </w:t>
      </w:r>
      <w:r w:rsidRPr="00D07B6C">
        <w:rPr>
          <w:rFonts w:hint="cs"/>
          <w:lang w:val="en-TH"/>
        </w:rPr>
        <w:t xml:space="preserve">1 process </w:t>
      </w:r>
      <w:r w:rsidR="00073767" w:rsidRPr="00073767">
        <w:rPr>
          <w:cs/>
          <w:lang w:val="en-TH"/>
        </w:rPr>
        <w:t xml:space="preserve">ภายในขอบเขตของ </w:t>
      </w:r>
      <w:r w:rsidR="00073767" w:rsidRPr="00073767">
        <w:t xml:space="preserve">process </w:t>
      </w:r>
      <w:r w:rsidR="00073767" w:rsidRPr="00073767">
        <w:rPr>
          <w:cs/>
          <w:lang w:val="en-TH"/>
        </w:rPr>
        <w:t xml:space="preserve">เดียว กล่าวคือ เมื่อมีคำขอสำหรับหน้าเดียวกันเข้ามาพร้อมกันในช่วงที่เกิด </w:t>
      </w:r>
      <w:r w:rsidR="00073767" w:rsidRPr="00073767">
        <w:t xml:space="preserve">cache miss </w:t>
      </w:r>
      <w:r w:rsidR="00073767" w:rsidRPr="00073767">
        <w:rPr>
          <w:cs/>
          <w:lang w:val="en-TH"/>
        </w:rPr>
        <w:t xml:space="preserve">คำขอเหล่านั้นจะถูกรวมให้ใช้ </w:t>
      </w:r>
      <w:r w:rsidR="00073767" w:rsidRPr="00073767">
        <w:t xml:space="preserve">Promise </w:t>
      </w:r>
      <w:r w:rsidR="00073767" w:rsidRPr="00073767">
        <w:rPr>
          <w:cs/>
          <w:lang w:val="en-TH"/>
        </w:rPr>
        <w:t xml:space="preserve">ร่วมกันเพียงหนึ่งเดียว ส่งผลให้เกิดการ </w:t>
      </w:r>
      <w:r w:rsidR="00073767" w:rsidRPr="00073767">
        <w:t xml:space="preserve">query </w:t>
      </w:r>
      <w:r w:rsidR="00073767" w:rsidRPr="00073767">
        <w:rPr>
          <w:cs/>
          <w:lang w:val="en-TH"/>
        </w:rPr>
        <w:t>ฐานข้อมูลเพียงครั้งเดียวต่อเหตุการณ์</w:t>
      </w:r>
    </w:p>
    <w:p w14:paraId="1E64E981" w14:textId="77777777" w:rsidR="00D07B6C" w:rsidRDefault="00D07B6C" w:rsidP="00C21FAC">
      <w:pPr>
        <w:pStyle w:val="Heading2"/>
        <w:numPr>
          <w:ilvl w:val="0"/>
          <w:numId w:val="43"/>
        </w:numPr>
        <w:rPr>
          <w:lang w:val="en-TH"/>
        </w:rPr>
      </w:pPr>
      <w:r w:rsidRPr="00D07B6C">
        <w:rPr>
          <w:rFonts w:hint="cs"/>
          <w:i/>
          <w:iCs/>
          <w:lang w:val="en-TH"/>
        </w:rPr>
        <w:t xml:space="preserve">TTL </w:t>
      </w:r>
      <w:r w:rsidR="00073767" w:rsidRPr="00073767">
        <w:rPr>
          <w:cs/>
          <w:lang w:val="en-TH"/>
        </w:rPr>
        <w:t xml:space="preserve">การกำหนด </w:t>
      </w:r>
      <w:r w:rsidR="00073767" w:rsidRPr="00073767">
        <w:t xml:space="preserve">TTL </w:t>
      </w:r>
      <w:r w:rsidR="00073767" w:rsidRPr="00073767">
        <w:rPr>
          <w:cs/>
          <w:lang w:val="en-TH"/>
        </w:rPr>
        <w:t xml:space="preserve">แบบมี </w:t>
      </w:r>
      <w:r w:rsidR="00073767" w:rsidRPr="00073767">
        <w:t xml:space="preserve">jitter </w:t>
      </w:r>
      <w:r w:rsidR="00073767" w:rsidRPr="00073767">
        <w:rPr>
          <w:cs/>
          <w:lang w:val="en-TH"/>
        </w:rPr>
        <w:t>ตามสูตร</w:t>
      </w:r>
      <w:r w:rsidR="00073767" w:rsidRPr="00073767">
        <w:t xml:space="preserve"> </w:t>
      </w:r>
      <w:proofErr w:type="spellStart"/>
      <w:r w:rsidR="00073767" w:rsidRPr="00073767">
        <w:t>ttl</w:t>
      </w:r>
      <w:proofErr w:type="spellEnd"/>
      <w:r w:rsidR="00073767" w:rsidRPr="00073767">
        <w:t xml:space="preserve"> = 30 + random(0..30) </w:t>
      </w:r>
      <w:r w:rsidR="00073767" w:rsidRPr="00073767">
        <w:rPr>
          <w:cs/>
          <w:lang w:val="en-TH"/>
        </w:rPr>
        <w:t xml:space="preserve">วินาที เพื่อกระจายเวลาหมดอายุของ </w:t>
      </w:r>
      <w:r w:rsidR="00073767" w:rsidRPr="00073767">
        <w:t xml:space="preserve">key </w:t>
      </w:r>
      <w:r w:rsidR="00073767" w:rsidRPr="00073767">
        <w:rPr>
          <w:cs/>
          <w:lang w:val="en-TH"/>
        </w:rPr>
        <w:t xml:space="preserve">ที่ถูกสร้างพร้อมกันในช่วง </w:t>
      </w:r>
      <w:r w:rsidR="00073767" w:rsidRPr="00073767">
        <w:t xml:space="preserve">warm-up </w:t>
      </w:r>
      <w:r w:rsidR="00073767" w:rsidRPr="00073767">
        <w:rPr>
          <w:cs/>
          <w:lang w:val="en-TH"/>
        </w:rPr>
        <w:t xml:space="preserve">มิให้เกิดการหมดอายุพร้อมกันเป็นกลุ่มก้อน ซึ่งจะนำไปสู่ </w:t>
      </w:r>
      <w:r w:rsidR="00073767" w:rsidRPr="00073767">
        <w:t xml:space="preserve">stampede </w:t>
      </w:r>
      <w:r w:rsidR="00073767" w:rsidRPr="00073767">
        <w:rPr>
          <w:cs/>
          <w:lang w:val="en-TH"/>
        </w:rPr>
        <w:t>ซ้ำในภายหลัง</w:t>
      </w:r>
    </w:p>
    <w:p w14:paraId="205EB31C" w14:textId="77777777" w:rsidR="00073767" w:rsidRPr="00073767" w:rsidRDefault="00073767" w:rsidP="00073767">
      <w:pPr>
        <w:rPr>
          <w:lang w:val="en-TH"/>
        </w:rPr>
      </w:pPr>
    </w:p>
    <w:p w14:paraId="6C0A0A51" w14:textId="77777777" w:rsidR="00073767" w:rsidRDefault="00073767" w:rsidP="00073767">
      <w:pPr>
        <w:pStyle w:val="Heading2"/>
        <w:rPr>
          <w:b/>
          <w:bCs/>
        </w:rPr>
      </w:pPr>
      <w:r w:rsidRPr="00073767">
        <w:rPr>
          <w:rFonts w:hint="cs"/>
          <w:b/>
          <w:bCs/>
          <w:cs/>
          <w:lang w:val="en-TH"/>
        </w:rPr>
        <w:t>การป้องกันการสั่งซื้อซ้ำซ้อนและการขายเกิน (</w:t>
      </w:r>
      <w:r w:rsidRPr="00073767">
        <w:rPr>
          <w:rFonts w:hint="cs"/>
          <w:b/>
          <w:bCs/>
        </w:rPr>
        <w:t>4-Tier Defense)</w:t>
      </w:r>
    </w:p>
    <w:p w14:paraId="583ABAC3" w14:textId="77777777" w:rsidR="00073767" w:rsidRDefault="00073767" w:rsidP="00073767">
      <w:r>
        <w:rPr>
          <w:rFonts w:ascii="Sarabun" w:hAnsi="Sarabun" w:cs="Sarabun" w:hint="cs"/>
          <w:noProof/>
          <w:color w:val="000000"/>
          <w:sz w:val="26"/>
          <w:szCs w:val="26"/>
        </w:rPr>
        <w:drawing>
          <wp:inline distT="0" distB="0" distL="0" distR="0" wp14:anchorId="4AACDDA9" wp14:editId="7EDC9B75">
            <wp:extent cx="5731510" cy="3582670"/>
            <wp:effectExtent l="0" t="0" r="0" b="0"/>
            <wp:docPr id="153866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BB5E9" w14:textId="1E9B8D81" w:rsidR="00D97F1E" w:rsidRPr="00D97F1E" w:rsidRDefault="00D97F1E" w:rsidP="00D97F1E">
      <w:pPr>
        <w:pStyle w:val="Caption"/>
        <w:jc w:val="center"/>
        <w:rPr>
          <w:rFonts w:cs="TH Sarabun New"/>
          <w:i w:val="0"/>
          <w:iCs w:val="0"/>
          <w:color w:val="000000" w:themeColor="text1"/>
          <w:sz w:val="32"/>
          <w:szCs w:val="32"/>
        </w:rPr>
      </w:pPr>
      <w:r w:rsidRPr="00D97F1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ภาพที่ 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ภาพที่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>\* ARABIC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6C10C0">
        <w:rPr>
          <w:rFonts w:cs="TH Sarabun New"/>
          <w:i w:val="0"/>
          <w:iCs w:val="0"/>
          <w:noProof/>
          <w:color w:val="000000" w:themeColor="text1"/>
          <w:sz w:val="32"/>
          <w:szCs w:val="32"/>
          <w:cs/>
        </w:rPr>
        <w:t>5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Pr="00D97F1E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r w:rsidRPr="00D97F1E">
        <w:rPr>
          <w:rFonts w:cs="TH Sarabun New"/>
          <w:b/>
          <w:bCs/>
          <w:i w:val="0"/>
          <w:iCs w:val="0"/>
          <w:color w:val="000000" w:themeColor="text1"/>
          <w:sz w:val="32"/>
          <w:szCs w:val="32"/>
        </w:rPr>
        <w:t>4-Tier Defense</w:t>
      </w:r>
    </w:p>
    <w:p w14:paraId="221E9B24" w14:textId="77777777" w:rsidR="00EE4028" w:rsidRDefault="00EE4028" w:rsidP="00EE4028">
      <w:pPr>
        <w:pStyle w:val="Heading3"/>
        <w:rPr>
          <w:b/>
          <w:bCs/>
        </w:rPr>
      </w:pPr>
      <w:r w:rsidRPr="00EE4028">
        <w:rPr>
          <w:rFonts w:hint="cs"/>
          <w:b/>
          <w:bCs/>
          <w:lang w:val="en-TH"/>
        </w:rPr>
        <w:t>Tier 1 Atomic Lua Gatekeeper (</w:t>
      </w:r>
      <w:r w:rsidRPr="00EE4028">
        <w:rPr>
          <w:rFonts w:hint="cs"/>
          <w:b/>
          <w:bCs/>
          <w:cs/>
        </w:rPr>
        <w:t>ชั้นที่ตัดสินจริง)</w:t>
      </w:r>
    </w:p>
    <w:p w14:paraId="0B327259" w14:textId="77777777" w:rsidR="00EE4028" w:rsidRDefault="00EE4028" w:rsidP="00EE4028">
      <w:pPr>
        <w:ind w:left="851" w:firstLine="567"/>
        <w:rPr>
          <w:lang w:val="en-TH"/>
        </w:rPr>
      </w:pPr>
      <w:r w:rsidRPr="00EE4028">
        <w:rPr>
          <w:rFonts w:hint="cs"/>
          <w:cs/>
          <w:lang w:val="en-TH"/>
        </w:rPr>
        <w:t xml:space="preserve">รวม </w:t>
      </w:r>
      <w:r w:rsidRPr="00EE4028">
        <w:rPr>
          <w:rFonts w:hint="cs"/>
        </w:rPr>
        <w:t xml:space="preserve">3 </w:t>
      </w:r>
      <w:r w:rsidRPr="00EE4028">
        <w:rPr>
          <w:rFonts w:hint="cs"/>
          <w:cs/>
          <w:lang w:val="en-TH"/>
        </w:rPr>
        <w:t xml:space="preserve">การตรวจ + </w:t>
      </w:r>
      <w:r w:rsidRPr="00EE4028">
        <w:rPr>
          <w:rFonts w:hint="cs"/>
        </w:rPr>
        <w:t xml:space="preserve">2 </w:t>
      </w:r>
      <w:r w:rsidRPr="00EE4028">
        <w:rPr>
          <w:rFonts w:hint="cs"/>
          <w:cs/>
          <w:lang w:val="en-TH"/>
        </w:rPr>
        <w:t xml:space="preserve">การเขียน ไว้ใน </w:t>
      </w:r>
      <w:r w:rsidRPr="00EE4028">
        <w:rPr>
          <w:rFonts w:hint="cs"/>
        </w:rPr>
        <w:t xml:space="preserve">1 roundtrip </w:t>
      </w:r>
      <w:r w:rsidRPr="00EE4028">
        <w:rPr>
          <w:rFonts w:hint="cs"/>
          <w:cs/>
          <w:lang w:val="en-TH"/>
        </w:rPr>
        <w:t xml:space="preserve">ที่ </w:t>
      </w:r>
      <w:r w:rsidRPr="00EE4028">
        <w:rPr>
          <w:rFonts w:hint="cs"/>
        </w:rPr>
        <w:t xml:space="preserve">atomic </w:t>
      </w:r>
      <w:r w:rsidRPr="00EE4028">
        <w:rPr>
          <w:rFonts w:hint="cs"/>
          <w:cs/>
          <w:lang w:val="en-TH"/>
        </w:rPr>
        <w:t xml:space="preserve">เนื่องจาก </w:t>
      </w:r>
      <w:r w:rsidRPr="00EE4028">
        <w:rPr>
          <w:rFonts w:hint="cs"/>
        </w:rPr>
        <w:t xml:space="preserve">Redis </w:t>
      </w:r>
      <w:r w:rsidRPr="00EE4028">
        <w:rPr>
          <w:rFonts w:hint="cs"/>
          <w:cs/>
          <w:lang w:val="en-TH"/>
        </w:rPr>
        <w:t xml:space="preserve">เป็น </w:t>
      </w:r>
      <w:r w:rsidRPr="00EE4028">
        <w:rPr>
          <w:rFonts w:hint="cs"/>
        </w:rPr>
        <w:t xml:space="preserve">single-threaded </w:t>
      </w:r>
      <w:r w:rsidRPr="00EE4028">
        <w:rPr>
          <w:rFonts w:hint="cs"/>
          <w:cs/>
          <w:lang w:val="en-TH"/>
        </w:rPr>
        <w:t xml:space="preserve">ระหว่างรัน </w:t>
      </w:r>
      <w:r w:rsidRPr="00EE4028">
        <w:rPr>
          <w:rFonts w:hint="cs"/>
        </w:rPr>
        <w:t xml:space="preserve">Lua script </w:t>
      </w:r>
      <w:r w:rsidRPr="00EE4028">
        <w:rPr>
          <w:rFonts w:hint="cs"/>
          <w:cs/>
          <w:lang w:val="en-TH"/>
        </w:rPr>
        <w:t xml:space="preserve">จึงไม่มีทางที่คำขอ </w:t>
      </w:r>
      <w:r w:rsidRPr="00EE4028">
        <w:rPr>
          <w:rFonts w:hint="cs"/>
        </w:rPr>
        <w:t xml:space="preserve">500 </w:t>
      </w:r>
      <w:r w:rsidRPr="00EE4028">
        <w:rPr>
          <w:rFonts w:hint="cs"/>
          <w:cs/>
          <w:lang w:val="en-TH"/>
        </w:rPr>
        <w:t>รายการจะแทรกสลับกันได้</w:t>
      </w:r>
    </w:p>
    <w:p w14:paraId="295971A3" w14:textId="77777777" w:rsidR="00EE4028" w:rsidRPr="00EE4028" w:rsidRDefault="00EE4028" w:rsidP="00EE4028">
      <w:pPr>
        <w:ind w:left="1418"/>
        <w:rPr>
          <w:lang w:val="en-TH"/>
        </w:rPr>
      </w:pPr>
      <w:r>
        <w:rPr>
          <w:rFonts w:ascii="Consolas" w:hAnsi="Consolas" w:cs="Consolas"/>
          <w:i/>
          <w:iCs/>
          <w:color w:val="60A0B0"/>
          <w:sz w:val="20"/>
          <w:szCs w:val="20"/>
        </w:rPr>
        <w:t xml:space="preserve">-- </w:t>
      </w:r>
      <w:proofErr w:type="spellStart"/>
      <w:r>
        <w:rPr>
          <w:rFonts w:ascii="Consolas" w:hAnsi="Consolas" w:cs="Consolas"/>
          <w:i/>
          <w:iCs/>
          <w:color w:val="60A0B0"/>
          <w:sz w:val="20"/>
          <w:szCs w:val="20"/>
        </w:rPr>
        <w:t>gatekeeper.lua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i/>
          <w:iCs/>
          <w:color w:val="60A0B0"/>
          <w:sz w:val="20"/>
          <w:szCs w:val="20"/>
        </w:rPr>
        <w:t xml:space="preserve">-- KEYS[1] </w:t>
      </w:r>
      <w:proofErr w:type="spellStart"/>
      <w:r>
        <w:rPr>
          <w:rFonts w:ascii="Consolas" w:hAnsi="Consolas" w:cs="Consolas"/>
          <w:i/>
          <w:iCs/>
          <w:color w:val="60A0B0"/>
          <w:sz w:val="20"/>
          <w:szCs w:val="20"/>
        </w:rPr>
        <w:t>lock:order</w:t>
      </w:r>
      <w:proofErr w:type="spellEnd"/>
      <w:r>
        <w:rPr>
          <w:rFonts w:ascii="Consolas" w:hAnsi="Consolas" w:cs="Consolas"/>
          <w:i/>
          <w:iCs/>
          <w:color w:val="60A0B0"/>
          <w:sz w:val="20"/>
          <w:szCs w:val="20"/>
        </w:rPr>
        <w:t>:{</w:t>
      </w:r>
      <w:proofErr w:type="spellStart"/>
      <w:r>
        <w:rPr>
          <w:rFonts w:ascii="Consolas" w:hAnsi="Consolas" w:cs="Consolas"/>
          <w:i/>
          <w:iCs/>
          <w:color w:val="60A0B0"/>
          <w:sz w:val="20"/>
          <w:szCs w:val="20"/>
        </w:rPr>
        <w:t>userId</w:t>
      </w:r>
      <w:proofErr w:type="spellEnd"/>
      <w:r>
        <w:rPr>
          <w:rFonts w:ascii="Consolas" w:hAnsi="Consolas" w:cs="Consolas"/>
          <w:i/>
          <w:iCs/>
          <w:color w:val="60A0B0"/>
          <w:sz w:val="20"/>
          <w:szCs w:val="20"/>
        </w:rPr>
        <w:t>}:{</w:t>
      </w:r>
      <w:proofErr w:type="spellStart"/>
      <w:r>
        <w:rPr>
          <w:rFonts w:ascii="Consolas" w:hAnsi="Consolas" w:cs="Consolas"/>
          <w:i/>
          <w:iCs/>
          <w:color w:val="60A0B0"/>
          <w:sz w:val="20"/>
          <w:szCs w:val="20"/>
        </w:rPr>
        <w:t>productId</w:t>
      </w:r>
      <w:proofErr w:type="spellEnd"/>
      <w:r>
        <w:rPr>
          <w:rFonts w:ascii="Consolas" w:hAnsi="Consolas" w:cs="Consolas"/>
          <w:i/>
          <w:iCs/>
          <w:color w:val="60A0B0"/>
          <w:sz w:val="20"/>
          <w:szCs w:val="20"/>
        </w:rPr>
        <w:t>}   in-flight mutex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i/>
          <w:iCs/>
          <w:color w:val="60A0B0"/>
          <w:sz w:val="20"/>
          <w:szCs w:val="20"/>
        </w:rPr>
        <w:t xml:space="preserve">-- KEYS[2] </w:t>
      </w:r>
      <w:proofErr w:type="spellStart"/>
      <w:r>
        <w:rPr>
          <w:rFonts w:ascii="Consolas" w:hAnsi="Consolas" w:cs="Consolas"/>
          <w:i/>
          <w:iCs/>
          <w:color w:val="60A0B0"/>
          <w:sz w:val="20"/>
          <w:szCs w:val="20"/>
        </w:rPr>
        <w:t>stock:flash_sale</w:t>
      </w:r>
      <w:proofErr w:type="spellEnd"/>
      <w:r>
        <w:rPr>
          <w:rFonts w:ascii="Consolas" w:hAnsi="Consolas" w:cs="Consolas"/>
          <w:i/>
          <w:iCs/>
          <w:color w:val="60A0B0"/>
          <w:sz w:val="20"/>
          <w:szCs w:val="20"/>
        </w:rPr>
        <w:t>:{</w:t>
      </w:r>
      <w:proofErr w:type="spellStart"/>
      <w:r>
        <w:rPr>
          <w:rFonts w:ascii="Consolas" w:hAnsi="Consolas" w:cs="Consolas"/>
          <w:i/>
          <w:iCs/>
          <w:color w:val="60A0B0"/>
          <w:sz w:val="20"/>
          <w:szCs w:val="20"/>
        </w:rPr>
        <w:t>productId</w:t>
      </w:r>
      <w:proofErr w:type="spellEnd"/>
      <w:r>
        <w:rPr>
          <w:rFonts w:ascii="Consolas" w:hAnsi="Consolas" w:cs="Consolas"/>
          <w:i/>
          <w:iCs/>
          <w:color w:val="60A0B0"/>
          <w:sz w:val="20"/>
          <w:szCs w:val="20"/>
        </w:rPr>
        <w:t>}      fast stock counter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i/>
          <w:iCs/>
          <w:color w:val="60A0B0"/>
          <w:sz w:val="20"/>
          <w:szCs w:val="20"/>
        </w:rPr>
        <w:t>-- KEYS[3] bought:{</w:t>
      </w:r>
      <w:proofErr w:type="spellStart"/>
      <w:r>
        <w:rPr>
          <w:rFonts w:ascii="Consolas" w:hAnsi="Consolas" w:cs="Consolas"/>
          <w:i/>
          <w:iCs/>
          <w:color w:val="60A0B0"/>
          <w:sz w:val="20"/>
          <w:szCs w:val="20"/>
        </w:rPr>
        <w:t>productId</w:t>
      </w:r>
      <w:proofErr w:type="spellEnd"/>
      <w:r>
        <w:rPr>
          <w:rFonts w:ascii="Consolas" w:hAnsi="Consolas" w:cs="Consolas"/>
          <w:i/>
          <w:iCs/>
          <w:color w:val="60A0B0"/>
          <w:sz w:val="20"/>
          <w:szCs w:val="20"/>
        </w:rPr>
        <w:t>}:{</w:t>
      </w:r>
      <w:proofErr w:type="spellStart"/>
      <w:r>
        <w:rPr>
          <w:rFonts w:ascii="Consolas" w:hAnsi="Consolas" w:cs="Consolas"/>
          <w:i/>
          <w:iCs/>
          <w:color w:val="60A0B0"/>
          <w:sz w:val="20"/>
          <w:szCs w:val="20"/>
        </w:rPr>
        <w:t>userId</w:t>
      </w:r>
      <w:proofErr w:type="spellEnd"/>
      <w:r>
        <w:rPr>
          <w:rFonts w:ascii="Consolas" w:hAnsi="Consolas" w:cs="Consolas"/>
          <w:i/>
          <w:iCs/>
          <w:color w:val="60A0B0"/>
          <w:sz w:val="20"/>
          <w:szCs w:val="20"/>
        </w:rPr>
        <w:t>}       committed flag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i/>
          <w:iCs/>
          <w:color w:val="60A0B0"/>
          <w:sz w:val="20"/>
          <w:szCs w:val="20"/>
        </w:rPr>
        <w:t xml:space="preserve">-- ARGV[1] </w:t>
      </w:r>
      <w:proofErr w:type="spellStart"/>
      <w:r>
        <w:rPr>
          <w:rFonts w:ascii="Consolas" w:hAnsi="Consolas" w:cs="Consolas"/>
          <w:i/>
          <w:iCs/>
          <w:color w:val="60A0B0"/>
          <w:sz w:val="20"/>
          <w:szCs w:val="20"/>
        </w:rPr>
        <w:t>lock_ttl_ms</w:t>
      </w:r>
      <w:proofErr w:type="spellEnd"/>
      <w:r>
        <w:rPr>
          <w:rFonts w:ascii="Consolas" w:hAnsi="Consolas" w:cs="Consolas"/>
          <w:i/>
          <w:iCs/>
          <w:color w:val="60A0B0"/>
          <w:sz w:val="20"/>
          <w:szCs w:val="20"/>
        </w:rPr>
        <w:t xml:space="preserve">      ARGV[2] </w:t>
      </w:r>
      <w:proofErr w:type="spellStart"/>
      <w:r>
        <w:rPr>
          <w:rFonts w:ascii="Consolas" w:hAnsi="Consolas" w:cs="Consolas"/>
          <w:i/>
          <w:iCs/>
          <w:color w:val="60A0B0"/>
          <w:sz w:val="20"/>
          <w:szCs w:val="20"/>
        </w:rPr>
        <w:t>requestToken</w:t>
      </w:r>
      <w:proofErr w:type="spellEnd"/>
      <w:r>
        <w:rPr>
          <w:rFonts w:ascii="Consolas" w:hAnsi="Consolas" w:cs="Consolas"/>
          <w:i/>
          <w:iCs/>
          <w:color w:val="60A0B0"/>
          <w:sz w:val="20"/>
          <w:szCs w:val="20"/>
        </w:rPr>
        <w:t xml:space="preserve"> (random per request)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local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19177C"/>
          <w:sz w:val="20"/>
          <w:szCs w:val="20"/>
        </w:rPr>
        <w:t>raw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66666"/>
          <w:sz w:val="20"/>
          <w:szCs w:val="20"/>
        </w:rPr>
        <w:t>=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19177C"/>
          <w:sz w:val="20"/>
          <w:szCs w:val="20"/>
        </w:rPr>
        <w:t>redis</w:t>
      </w:r>
      <w:r>
        <w:rPr>
          <w:rFonts w:ascii="Consolas" w:hAnsi="Consolas" w:cs="Consolas"/>
          <w:color w:val="666666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>call</w:t>
      </w:r>
      <w:proofErr w:type="spellEnd"/>
      <w:r>
        <w:rPr>
          <w:rFonts w:ascii="Consolas" w:hAnsi="Consolas" w:cs="Consolas"/>
          <w:color w:val="666666"/>
          <w:sz w:val="20"/>
          <w:szCs w:val="20"/>
        </w:rPr>
        <w:t>(</w:t>
      </w:r>
      <w:r>
        <w:rPr>
          <w:rFonts w:ascii="Consolas" w:hAnsi="Consolas" w:cs="Consolas"/>
          <w:color w:val="4070A0"/>
          <w:sz w:val="20"/>
          <w:szCs w:val="20"/>
        </w:rPr>
        <w:t>'GET'</w:t>
      </w:r>
      <w:r>
        <w:rPr>
          <w:rFonts w:ascii="Consolas" w:hAnsi="Consolas" w:cs="Consolas"/>
          <w:color w:val="666666"/>
          <w:sz w:val="20"/>
          <w:szCs w:val="20"/>
        </w:rPr>
        <w:t>,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880000"/>
          <w:sz w:val="20"/>
          <w:szCs w:val="20"/>
        </w:rPr>
        <w:t>KEYS</w:t>
      </w:r>
      <w:r>
        <w:rPr>
          <w:rFonts w:ascii="Consolas" w:hAnsi="Consolas" w:cs="Consolas"/>
          <w:color w:val="666666"/>
          <w:sz w:val="20"/>
          <w:szCs w:val="20"/>
        </w:rPr>
        <w:t>[</w:t>
      </w:r>
      <w:r>
        <w:rPr>
          <w:rFonts w:ascii="Consolas" w:hAnsi="Consolas" w:cs="Consolas"/>
          <w:color w:val="40A070"/>
          <w:sz w:val="20"/>
          <w:szCs w:val="20"/>
        </w:rPr>
        <w:t>2</w:t>
      </w:r>
      <w:r>
        <w:rPr>
          <w:rFonts w:ascii="Consolas" w:hAnsi="Consolas" w:cs="Consolas"/>
          <w:color w:val="666666"/>
          <w:sz w:val="20"/>
          <w:szCs w:val="20"/>
        </w:rPr>
        <w:t>])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b/>
          <w:bCs/>
          <w:color w:val="007020"/>
          <w:sz w:val="20"/>
          <w:szCs w:val="20"/>
        </w:rPr>
        <w:lastRenderedPageBreak/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19177C"/>
          <w:sz w:val="20"/>
          <w:szCs w:val="20"/>
        </w:rPr>
        <w:t>raw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66666"/>
          <w:sz w:val="20"/>
          <w:szCs w:val="20"/>
        </w:rPr>
        <w:t>==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color w:val="000000"/>
          <w:sz w:val="20"/>
          <w:szCs w:val="20"/>
        </w:rPr>
        <w:t xml:space="preserve">    </w:t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66666"/>
          <w:sz w:val="20"/>
          <w:szCs w:val="20"/>
        </w:rPr>
        <w:t>-</w:t>
      </w:r>
      <w:r>
        <w:rPr>
          <w:rFonts w:ascii="Consolas" w:hAnsi="Consolas" w:cs="Consolas"/>
          <w:color w:val="40A070"/>
          <w:sz w:val="20"/>
          <w:szCs w:val="20"/>
        </w:rPr>
        <w:t>4</w:t>
      </w:r>
      <w:r>
        <w:rPr>
          <w:rFonts w:ascii="Consolas" w:hAnsi="Consolas" w:cs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 w:cs="Consolas"/>
          <w:i/>
          <w:iCs/>
          <w:color w:val="60A0B0"/>
          <w:sz w:val="20"/>
          <w:szCs w:val="20"/>
        </w:rPr>
        <w:t>-- STOCK_NOT_INITIALIZED --&gt; 503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19177C"/>
          <w:sz w:val="20"/>
          <w:szCs w:val="20"/>
        </w:rPr>
        <w:t>redis</w:t>
      </w:r>
      <w:r>
        <w:rPr>
          <w:rFonts w:ascii="Consolas" w:hAnsi="Consolas" w:cs="Consolas"/>
          <w:color w:val="666666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>call</w:t>
      </w:r>
      <w:proofErr w:type="spellEnd"/>
      <w:r>
        <w:rPr>
          <w:rFonts w:ascii="Consolas" w:hAnsi="Consolas" w:cs="Consolas"/>
          <w:color w:val="666666"/>
          <w:sz w:val="20"/>
          <w:szCs w:val="20"/>
        </w:rPr>
        <w:t>(</w:t>
      </w:r>
      <w:r>
        <w:rPr>
          <w:rFonts w:ascii="Consolas" w:hAnsi="Consolas" w:cs="Consolas"/>
          <w:color w:val="4070A0"/>
          <w:sz w:val="20"/>
          <w:szCs w:val="20"/>
        </w:rPr>
        <w:t>'EXISTS'</w:t>
      </w:r>
      <w:r>
        <w:rPr>
          <w:rFonts w:ascii="Consolas" w:hAnsi="Consolas" w:cs="Consolas"/>
          <w:color w:val="666666"/>
          <w:sz w:val="20"/>
          <w:szCs w:val="20"/>
        </w:rPr>
        <w:t>,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880000"/>
          <w:sz w:val="20"/>
          <w:szCs w:val="20"/>
        </w:rPr>
        <w:t>KEYS</w:t>
      </w:r>
      <w:r>
        <w:rPr>
          <w:rFonts w:ascii="Consolas" w:hAnsi="Consolas" w:cs="Consolas"/>
          <w:color w:val="666666"/>
          <w:sz w:val="20"/>
          <w:szCs w:val="20"/>
        </w:rPr>
        <w:t>[</w:t>
      </w:r>
      <w:r>
        <w:rPr>
          <w:rFonts w:ascii="Consolas" w:hAnsi="Consolas" w:cs="Consolas"/>
          <w:color w:val="40A070"/>
          <w:sz w:val="20"/>
          <w:szCs w:val="20"/>
        </w:rPr>
        <w:t>3</w:t>
      </w:r>
      <w:r>
        <w:rPr>
          <w:rFonts w:ascii="Consolas" w:hAnsi="Consolas" w:cs="Consolas"/>
          <w:color w:val="666666"/>
          <w:sz w:val="20"/>
          <w:szCs w:val="20"/>
        </w:rPr>
        <w:t>])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66666"/>
          <w:sz w:val="20"/>
          <w:szCs w:val="20"/>
        </w:rPr>
        <w:t>==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40A070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color w:val="000000"/>
          <w:sz w:val="20"/>
          <w:szCs w:val="20"/>
        </w:rPr>
        <w:t xml:space="preserve">    </w:t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66666"/>
          <w:sz w:val="20"/>
          <w:szCs w:val="20"/>
        </w:rPr>
        <w:t>-</w:t>
      </w:r>
      <w:r>
        <w:rPr>
          <w:rFonts w:ascii="Consolas" w:hAnsi="Consolas" w:cs="Consolas"/>
          <w:color w:val="40A070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 w:cs="Consolas"/>
          <w:i/>
          <w:iCs/>
          <w:color w:val="60A0B0"/>
          <w:sz w:val="20"/>
          <w:szCs w:val="20"/>
        </w:rPr>
        <w:t>-- ALREADY_PURCHASED --&gt; 409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19177C"/>
          <w:sz w:val="20"/>
          <w:szCs w:val="20"/>
        </w:rPr>
        <w:t>redis</w:t>
      </w:r>
      <w:r>
        <w:rPr>
          <w:rFonts w:ascii="Consolas" w:hAnsi="Consolas" w:cs="Consolas"/>
          <w:color w:val="666666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>call</w:t>
      </w:r>
      <w:proofErr w:type="spellEnd"/>
      <w:r>
        <w:rPr>
          <w:rFonts w:ascii="Consolas" w:hAnsi="Consolas" w:cs="Consolas"/>
          <w:color w:val="666666"/>
          <w:sz w:val="20"/>
          <w:szCs w:val="20"/>
        </w:rPr>
        <w:t>(</w:t>
      </w:r>
      <w:r>
        <w:rPr>
          <w:rFonts w:ascii="Consolas" w:hAnsi="Consolas" w:cs="Consolas"/>
          <w:color w:val="4070A0"/>
          <w:sz w:val="20"/>
          <w:szCs w:val="20"/>
        </w:rPr>
        <w:t>'EXISTS'</w:t>
      </w:r>
      <w:r>
        <w:rPr>
          <w:rFonts w:ascii="Consolas" w:hAnsi="Consolas" w:cs="Consolas"/>
          <w:color w:val="666666"/>
          <w:sz w:val="20"/>
          <w:szCs w:val="20"/>
        </w:rPr>
        <w:t>,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880000"/>
          <w:sz w:val="20"/>
          <w:szCs w:val="20"/>
        </w:rPr>
        <w:t>KEYS</w:t>
      </w:r>
      <w:r>
        <w:rPr>
          <w:rFonts w:ascii="Consolas" w:hAnsi="Consolas" w:cs="Consolas"/>
          <w:color w:val="666666"/>
          <w:sz w:val="20"/>
          <w:szCs w:val="20"/>
        </w:rPr>
        <w:t>[</w:t>
      </w:r>
      <w:r>
        <w:rPr>
          <w:rFonts w:ascii="Consolas" w:hAnsi="Consolas" w:cs="Consolas"/>
          <w:color w:val="40A070"/>
          <w:sz w:val="20"/>
          <w:szCs w:val="20"/>
        </w:rPr>
        <w:t>1</w:t>
      </w:r>
      <w:r>
        <w:rPr>
          <w:rFonts w:ascii="Consolas" w:hAnsi="Consolas" w:cs="Consolas"/>
          <w:color w:val="666666"/>
          <w:sz w:val="20"/>
          <w:szCs w:val="20"/>
        </w:rPr>
        <w:t>])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66666"/>
          <w:sz w:val="20"/>
          <w:szCs w:val="20"/>
        </w:rPr>
        <w:t>==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40A070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color w:val="000000"/>
          <w:sz w:val="20"/>
          <w:szCs w:val="20"/>
        </w:rPr>
        <w:t xml:space="preserve">    </w:t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66666"/>
          <w:sz w:val="20"/>
          <w:szCs w:val="20"/>
        </w:rPr>
        <w:t>-</w:t>
      </w:r>
      <w:r>
        <w:rPr>
          <w:rFonts w:ascii="Consolas" w:hAnsi="Consolas" w:cs="Consolas"/>
          <w:color w:val="40A070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 w:cs="Consolas"/>
          <w:i/>
          <w:iCs/>
          <w:color w:val="60A0B0"/>
          <w:sz w:val="20"/>
          <w:szCs w:val="20"/>
        </w:rPr>
        <w:t>-- REQUEST_IN_FLIGHT --&gt; 429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6287E"/>
          <w:sz w:val="20"/>
          <w:szCs w:val="20"/>
        </w:rPr>
        <w:t>tonumber</w:t>
      </w:r>
      <w:proofErr w:type="spellEnd"/>
      <w:r>
        <w:rPr>
          <w:rFonts w:ascii="Consolas" w:hAnsi="Consolas" w:cs="Consolas"/>
          <w:color w:val="666666"/>
          <w:sz w:val="20"/>
          <w:szCs w:val="20"/>
        </w:rPr>
        <w:t>(</w:t>
      </w:r>
      <w:r>
        <w:rPr>
          <w:rFonts w:ascii="Consolas" w:hAnsi="Consolas" w:cs="Consolas"/>
          <w:color w:val="19177C"/>
          <w:sz w:val="20"/>
          <w:szCs w:val="20"/>
        </w:rPr>
        <w:t>raw</w:t>
      </w:r>
      <w:r>
        <w:rPr>
          <w:rFonts w:ascii="Consolas" w:hAnsi="Consolas" w:cs="Consolas"/>
          <w:color w:val="666666"/>
          <w:sz w:val="20"/>
          <w:szCs w:val="20"/>
        </w:rPr>
        <w:t>)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66666"/>
          <w:sz w:val="20"/>
          <w:szCs w:val="20"/>
        </w:rPr>
        <w:t>&lt;=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40A070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color w:val="000000"/>
          <w:sz w:val="20"/>
          <w:szCs w:val="20"/>
        </w:rPr>
        <w:t xml:space="preserve">    </w:t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66666"/>
          <w:sz w:val="20"/>
          <w:szCs w:val="20"/>
        </w:rPr>
        <w:t>-</w:t>
      </w:r>
      <w:r>
        <w:rPr>
          <w:rFonts w:ascii="Consolas" w:hAnsi="Consolas" w:cs="Consolas"/>
          <w:color w:val="40A070"/>
          <w:sz w:val="20"/>
          <w:szCs w:val="20"/>
        </w:rPr>
        <w:t>3</w:t>
      </w:r>
      <w:r>
        <w:rPr>
          <w:rFonts w:ascii="Consolas" w:hAnsi="Consolas" w:cs="Consolas"/>
          <w:color w:val="000000"/>
          <w:sz w:val="20"/>
          <w:szCs w:val="20"/>
        </w:rPr>
        <w:t xml:space="preserve">            </w:t>
      </w:r>
      <w:r>
        <w:rPr>
          <w:rFonts w:ascii="Consolas" w:hAnsi="Consolas" w:cs="Consolas"/>
          <w:i/>
          <w:iCs/>
          <w:color w:val="60A0B0"/>
          <w:sz w:val="20"/>
          <w:szCs w:val="20"/>
        </w:rPr>
        <w:t>-- SOLD_OUT --&gt; 409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br/>
      </w:r>
      <w:proofErr w:type="spellStart"/>
      <w:r>
        <w:rPr>
          <w:rFonts w:ascii="Consolas" w:hAnsi="Consolas" w:cs="Consolas"/>
          <w:color w:val="19177C"/>
          <w:sz w:val="20"/>
          <w:szCs w:val="20"/>
        </w:rPr>
        <w:t>redis</w:t>
      </w:r>
      <w:r>
        <w:rPr>
          <w:rFonts w:ascii="Consolas" w:hAnsi="Consolas" w:cs="Consolas"/>
          <w:color w:val="666666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>call</w:t>
      </w:r>
      <w:proofErr w:type="spellEnd"/>
      <w:r>
        <w:rPr>
          <w:rFonts w:ascii="Consolas" w:hAnsi="Consolas" w:cs="Consolas"/>
          <w:color w:val="666666"/>
          <w:sz w:val="20"/>
          <w:szCs w:val="20"/>
        </w:rPr>
        <w:t>(</w:t>
      </w:r>
      <w:r>
        <w:rPr>
          <w:rFonts w:ascii="Consolas" w:hAnsi="Consolas" w:cs="Consolas"/>
          <w:color w:val="4070A0"/>
          <w:sz w:val="20"/>
          <w:szCs w:val="20"/>
        </w:rPr>
        <w:t>'DECR'</w:t>
      </w:r>
      <w:r>
        <w:rPr>
          <w:rFonts w:ascii="Consolas" w:hAnsi="Consolas" w:cs="Consolas"/>
          <w:color w:val="666666"/>
          <w:sz w:val="20"/>
          <w:szCs w:val="20"/>
        </w:rPr>
        <w:t>,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880000"/>
          <w:sz w:val="20"/>
          <w:szCs w:val="20"/>
        </w:rPr>
        <w:t>KEYS</w:t>
      </w:r>
      <w:r>
        <w:rPr>
          <w:rFonts w:ascii="Consolas" w:hAnsi="Consolas" w:cs="Consolas"/>
          <w:color w:val="666666"/>
          <w:sz w:val="20"/>
          <w:szCs w:val="20"/>
        </w:rPr>
        <w:t>[</w:t>
      </w:r>
      <w:r>
        <w:rPr>
          <w:rFonts w:ascii="Consolas" w:hAnsi="Consolas" w:cs="Consolas"/>
          <w:color w:val="40A070"/>
          <w:sz w:val="20"/>
          <w:szCs w:val="20"/>
        </w:rPr>
        <w:t>2</w:t>
      </w:r>
      <w:r>
        <w:rPr>
          <w:rFonts w:ascii="Consolas" w:hAnsi="Consolas" w:cs="Consolas"/>
          <w:color w:val="666666"/>
          <w:sz w:val="20"/>
          <w:szCs w:val="20"/>
        </w:rPr>
        <w:t>])</w:t>
      </w:r>
      <w:r>
        <w:rPr>
          <w:rFonts w:ascii="Consolas" w:hAnsi="Consolas" w:cs="Consolas"/>
          <w:color w:val="000000"/>
          <w:sz w:val="19"/>
          <w:szCs w:val="19"/>
        </w:rPr>
        <w:br/>
      </w:r>
      <w:proofErr w:type="spellStart"/>
      <w:r>
        <w:rPr>
          <w:rFonts w:ascii="Consolas" w:hAnsi="Consolas" w:cs="Consolas"/>
          <w:color w:val="19177C"/>
          <w:sz w:val="20"/>
          <w:szCs w:val="20"/>
        </w:rPr>
        <w:t>redis</w:t>
      </w:r>
      <w:r>
        <w:rPr>
          <w:rFonts w:ascii="Consolas" w:hAnsi="Consolas" w:cs="Consolas"/>
          <w:color w:val="666666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>call</w:t>
      </w:r>
      <w:proofErr w:type="spellEnd"/>
      <w:r>
        <w:rPr>
          <w:rFonts w:ascii="Consolas" w:hAnsi="Consolas" w:cs="Consolas"/>
          <w:color w:val="666666"/>
          <w:sz w:val="20"/>
          <w:szCs w:val="20"/>
        </w:rPr>
        <w:t>(</w:t>
      </w:r>
      <w:r>
        <w:rPr>
          <w:rFonts w:ascii="Consolas" w:hAnsi="Consolas" w:cs="Consolas"/>
          <w:color w:val="4070A0"/>
          <w:sz w:val="20"/>
          <w:szCs w:val="20"/>
        </w:rPr>
        <w:t>'SET'</w:t>
      </w:r>
      <w:r>
        <w:rPr>
          <w:rFonts w:ascii="Consolas" w:hAnsi="Consolas" w:cs="Consolas"/>
          <w:color w:val="666666"/>
          <w:sz w:val="20"/>
          <w:szCs w:val="20"/>
        </w:rPr>
        <w:t>,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880000"/>
          <w:sz w:val="20"/>
          <w:szCs w:val="20"/>
        </w:rPr>
        <w:t>KEYS</w:t>
      </w:r>
      <w:r>
        <w:rPr>
          <w:rFonts w:ascii="Consolas" w:hAnsi="Consolas" w:cs="Consolas"/>
          <w:color w:val="666666"/>
          <w:sz w:val="20"/>
          <w:szCs w:val="20"/>
        </w:rPr>
        <w:t>[</w:t>
      </w:r>
      <w:r>
        <w:rPr>
          <w:rFonts w:ascii="Consolas" w:hAnsi="Consolas" w:cs="Consolas"/>
          <w:color w:val="40A070"/>
          <w:sz w:val="20"/>
          <w:szCs w:val="20"/>
        </w:rPr>
        <w:t>1</w:t>
      </w:r>
      <w:r>
        <w:rPr>
          <w:rFonts w:ascii="Consolas" w:hAnsi="Consolas" w:cs="Consolas"/>
          <w:color w:val="666666"/>
          <w:sz w:val="20"/>
          <w:szCs w:val="20"/>
        </w:rPr>
        <w:t>],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880000"/>
          <w:sz w:val="20"/>
          <w:szCs w:val="20"/>
        </w:rPr>
        <w:t>ARGV</w:t>
      </w:r>
      <w:r>
        <w:rPr>
          <w:rFonts w:ascii="Consolas" w:hAnsi="Consolas" w:cs="Consolas"/>
          <w:color w:val="666666"/>
          <w:sz w:val="20"/>
          <w:szCs w:val="20"/>
        </w:rPr>
        <w:t>[</w:t>
      </w:r>
      <w:r>
        <w:rPr>
          <w:rFonts w:ascii="Consolas" w:hAnsi="Consolas" w:cs="Consolas"/>
          <w:color w:val="40A070"/>
          <w:sz w:val="20"/>
          <w:szCs w:val="20"/>
        </w:rPr>
        <w:t>2</w:t>
      </w:r>
      <w:r>
        <w:rPr>
          <w:rFonts w:ascii="Consolas" w:hAnsi="Consolas" w:cs="Consolas"/>
          <w:color w:val="666666"/>
          <w:sz w:val="20"/>
          <w:szCs w:val="20"/>
        </w:rPr>
        <w:t>],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4070A0"/>
          <w:sz w:val="20"/>
          <w:szCs w:val="20"/>
        </w:rPr>
        <w:t>'PX'</w:t>
      </w:r>
      <w:r>
        <w:rPr>
          <w:rFonts w:ascii="Consolas" w:hAnsi="Consolas" w:cs="Consolas"/>
          <w:color w:val="666666"/>
          <w:sz w:val="20"/>
          <w:szCs w:val="20"/>
        </w:rPr>
        <w:t>,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880000"/>
          <w:sz w:val="20"/>
          <w:szCs w:val="20"/>
        </w:rPr>
        <w:t>ARGV</w:t>
      </w:r>
      <w:r>
        <w:rPr>
          <w:rFonts w:ascii="Consolas" w:hAnsi="Consolas" w:cs="Consolas"/>
          <w:color w:val="666666"/>
          <w:sz w:val="20"/>
          <w:szCs w:val="20"/>
        </w:rPr>
        <w:t>[</w:t>
      </w:r>
      <w:r>
        <w:rPr>
          <w:rFonts w:ascii="Consolas" w:hAnsi="Consolas" w:cs="Consolas"/>
          <w:color w:val="40A070"/>
          <w:sz w:val="20"/>
          <w:szCs w:val="20"/>
        </w:rPr>
        <w:t>1</w:t>
      </w:r>
      <w:r>
        <w:rPr>
          <w:rFonts w:ascii="Consolas" w:hAnsi="Consolas" w:cs="Consolas"/>
          <w:color w:val="666666"/>
          <w:sz w:val="20"/>
          <w:szCs w:val="20"/>
        </w:rPr>
        <w:t>])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40A070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 xml:space="preserve">                 </w:t>
      </w:r>
      <w:r>
        <w:rPr>
          <w:rFonts w:ascii="Consolas" w:hAnsi="Consolas" w:cs="Consolas"/>
          <w:i/>
          <w:iCs/>
          <w:color w:val="60A0B0"/>
          <w:sz w:val="20"/>
          <w:szCs w:val="20"/>
        </w:rPr>
        <w:t>-- ALLOWED</w:t>
      </w:r>
    </w:p>
    <w:p w14:paraId="6769419F" w14:textId="77777777" w:rsidR="00073767" w:rsidRDefault="00EE4028" w:rsidP="00EE4028">
      <w:pPr>
        <w:pStyle w:val="Heading3"/>
        <w:rPr>
          <w:b/>
          <w:bCs/>
        </w:rPr>
      </w:pPr>
      <w:r w:rsidRPr="00EE4028">
        <w:rPr>
          <w:rFonts w:hint="cs"/>
          <w:b/>
          <w:bCs/>
          <w:cs/>
        </w:rPr>
        <w:t>กลไกป้องกันการซื้อซ้ำ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3888"/>
        <w:gridCol w:w="2037"/>
      </w:tblGrid>
      <w:tr w:rsidR="00EE4028" w:rsidRPr="00EE4028" w14:paraId="68549B5A" w14:textId="77777777" w:rsidTr="00EE4028">
        <w:trPr>
          <w:tblHeader/>
        </w:trPr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74E92" w14:textId="77777777" w:rsidR="00EE4028" w:rsidRPr="00EE4028" w:rsidRDefault="00EE4028" w:rsidP="00EE4028">
            <w:pPr>
              <w:rPr>
                <w:b/>
                <w:bCs/>
                <w:lang w:val="en-TH"/>
              </w:rPr>
            </w:pPr>
            <w:r w:rsidRPr="00EE4028">
              <w:rPr>
                <w:rFonts w:hint="cs"/>
                <w:cs/>
              </w:rPr>
              <w:t>กลไก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5E20C3" w14:textId="77777777" w:rsidR="00EE4028" w:rsidRPr="00EE4028" w:rsidRDefault="00EE4028" w:rsidP="00EE4028">
            <w:pPr>
              <w:rPr>
                <w:b/>
                <w:bCs/>
                <w:lang w:val="en-TH"/>
              </w:rPr>
            </w:pPr>
            <w:r>
              <w:rPr>
                <w:rFonts w:hint="cs"/>
                <w:cs/>
              </w:rPr>
              <w:t>ป้องกันอะไร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BBDFE" w14:textId="77777777" w:rsidR="00EE4028" w:rsidRPr="00EE4028" w:rsidRDefault="00EE4028" w:rsidP="00EE4028">
            <w:pPr>
              <w:rPr>
                <w:b/>
                <w:bCs/>
              </w:rPr>
            </w:pPr>
            <w:r>
              <w:rPr>
                <w:b/>
                <w:bCs/>
              </w:rPr>
              <w:t>TTL</w:t>
            </w:r>
          </w:p>
        </w:tc>
      </w:tr>
      <w:tr w:rsidR="00EE4028" w:rsidRPr="00EE4028" w14:paraId="57CD9EF6" w14:textId="77777777" w:rsidTr="00EE4028"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8C2FC" w14:textId="77777777" w:rsidR="00EE4028" w:rsidRPr="00EE4028" w:rsidRDefault="00EE4028" w:rsidP="00EE4028">
            <w:pPr>
              <w:rPr>
                <w:lang w:val="en-TH"/>
              </w:rPr>
            </w:pPr>
            <w:r w:rsidRPr="00EE4028">
              <w:rPr>
                <w:lang w:val="en-TH"/>
              </w:rPr>
              <w:t>bought:{productId}:{userId}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CF79D" w14:textId="77777777" w:rsidR="00EE4028" w:rsidRPr="00EE4028" w:rsidRDefault="00EE4028" w:rsidP="00EE4028">
            <w:pPr>
              <w:rPr>
                <w:lang w:val="en-TH"/>
              </w:rPr>
            </w:pPr>
            <w:r w:rsidRPr="00EE4028">
              <w:rPr>
                <w:rFonts w:hint="cs"/>
                <w:cs/>
              </w:rPr>
              <w:t>คนที่ซื้อสำเร็จแล้วกดซ้ำ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43978" w14:textId="77777777" w:rsidR="00EE4028" w:rsidRPr="00EE4028" w:rsidRDefault="00EE4028" w:rsidP="00EE4028">
            <w:pPr>
              <w:rPr>
                <w:lang w:val="en-TH"/>
              </w:rPr>
            </w:pPr>
            <w:r w:rsidRPr="00EE4028">
              <w:rPr>
                <w:rFonts w:hint="cs"/>
                <w:cs/>
              </w:rPr>
              <w:t xml:space="preserve">ถาวร (ไม่มี </w:t>
            </w:r>
            <w:r w:rsidRPr="00EE4028">
              <w:rPr>
                <w:rFonts w:hint="cs"/>
                <w:lang w:val="en-TH"/>
              </w:rPr>
              <w:t>TTL)</w:t>
            </w:r>
          </w:p>
        </w:tc>
      </w:tr>
      <w:tr w:rsidR="00EE4028" w:rsidRPr="00EE4028" w14:paraId="0AA7CFA2" w14:textId="77777777" w:rsidTr="00EE4028"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832A4" w14:textId="77777777" w:rsidR="00EE4028" w:rsidRPr="00EE4028" w:rsidRDefault="00EE4028" w:rsidP="00EE4028">
            <w:pPr>
              <w:rPr>
                <w:lang w:val="en-TH"/>
              </w:rPr>
            </w:pPr>
            <w:r w:rsidRPr="00EE4028">
              <w:rPr>
                <w:lang w:val="en-TH"/>
              </w:rPr>
              <w:t>lock:order:{userId}:{productId}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B66F1" w14:textId="77777777" w:rsidR="00EE4028" w:rsidRPr="00EE4028" w:rsidRDefault="00EE4028" w:rsidP="00EE4028">
            <w:pPr>
              <w:rPr>
                <w:lang w:val="en-TH"/>
              </w:rPr>
            </w:pPr>
            <w:r w:rsidRPr="00EE4028">
              <w:rPr>
                <w:rFonts w:hint="cs"/>
                <w:cs/>
              </w:rPr>
              <w:t>คนกดรัวขณะคำสั่งเดิมยังประมวลผลไม่เสร็จ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8E937" w14:textId="77777777" w:rsidR="00EE4028" w:rsidRPr="00EE4028" w:rsidRDefault="00EE4028" w:rsidP="00EE4028">
            <w:pPr>
              <w:rPr>
                <w:lang w:val="en-TH"/>
              </w:rPr>
            </w:pPr>
            <w:r w:rsidRPr="00EE4028">
              <w:rPr>
                <w:rFonts w:hint="cs"/>
                <w:lang w:val="en-TH"/>
              </w:rPr>
              <w:t xml:space="preserve">30 </w:t>
            </w:r>
            <w:r w:rsidRPr="00EE4028">
              <w:rPr>
                <w:rFonts w:hint="cs"/>
                <w:cs/>
              </w:rPr>
              <w:t>วินาที (</w:t>
            </w:r>
            <w:r w:rsidRPr="00EE4028">
              <w:rPr>
                <w:rFonts w:hint="cs"/>
                <w:lang w:val="en-TH"/>
              </w:rPr>
              <w:t>TTL)</w:t>
            </w:r>
          </w:p>
        </w:tc>
      </w:tr>
      <w:tr w:rsidR="00EE4028" w:rsidRPr="00EE4028" w14:paraId="7BCD0CC8" w14:textId="77777777" w:rsidTr="00EE4028"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D520F6" w14:textId="77777777" w:rsidR="00EE4028" w:rsidRPr="00EE4028" w:rsidRDefault="00EE4028" w:rsidP="00EE4028">
            <w:pPr>
              <w:rPr>
                <w:lang w:val="en-TH"/>
              </w:rPr>
            </w:pPr>
            <w:r w:rsidRPr="00EE4028">
              <w:rPr>
                <w:lang w:val="en-TH"/>
              </w:rPr>
              <w:t>UNIQUE (user_id, product_id)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E7687" w14:textId="77777777" w:rsidR="00EE4028" w:rsidRPr="00EE4028" w:rsidRDefault="00EE4028" w:rsidP="00EE4028">
            <w:pPr>
              <w:rPr>
                <w:lang w:val="en-TH"/>
              </w:rPr>
            </w:pPr>
            <w:r w:rsidRPr="00EE4028">
              <w:rPr>
                <w:rFonts w:hint="cs"/>
                <w:cs/>
              </w:rPr>
              <w:t>ทุกอย่างข้างบนพลาดหมด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5E7DE" w14:textId="77777777" w:rsidR="00EE4028" w:rsidRPr="00EE4028" w:rsidRDefault="00EE4028" w:rsidP="00EE4028">
            <w:pPr>
              <w:rPr>
                <w:lang w:val="en-TH"/>
              </w:rPr>
            </w:pPr>
            <w:r w:rsidRPr="00EE4028">
              <w:rPr>
                <w:rFonts w:hint="cs"/>
                <w:cs/>
              </w:rPr>
              <w:t>ถาวร ระดับฐานข้อมูล</w:t>
            </w:r>
          </w:p>
        </w:tc>
      </w:tr>
    </w:tbl>
    <w:p w14:paraId="04704C65" w14:textId="5E8EBD6B" w:rsidR="00EE4028" w:rsidRDefault="00EE4028" w:rsidP="00EE4028">
      <w:pPr>
        <w:jc w:val="center"/>
      </w:pPr>
      <w:r>
        <w:rPr>
          <w:cs/>
        </w:rPr>
        <w:t xml:space="preserve">ตาราง </w:t>
      </w:r>
      <w:r w:rsidR="00B772CE">
        <w:rPr>
          <w:cs/>
        </w:rPr>
        <w:fldChar w:fldCharType="begin"/>
      </w:r>
      <w:r w:rsidR="00B772CE">
        <w:rPr>
          <w:cs/>
        </w:rPr>
        <w:instrText xml:space="preserve"> </w:instrText>
      </w:r>
      <w:r w:rsidR="00B772CE">
        <w:instrText xml:space="preserve">SEQ </w:instrText>
      </w:r>
      <w:r w:rsidR="00B772CE">
        <w:rPr>
          <w:cs/>
        </w:rPr>
        <w:instrText xml:space="preserve">ตาราง </w:instrText>
      </w:r>
      <w:r w:rsidR="00B772CE">
        <w:instrText>\* ARABIC</w:instrText>
      </w:r>
      <w:r w:rsidR="00B772CE">
        <w:rPr>
          <w:cs/>
        </w:rPr>
        <w:instrText xml:space="preserve"> </w:instrText>
      </w:r>
      <w:r w:rsidR="00B772CE">
        <w:rPr>
          <w:cs/>
        </w:rPr>
        <w:fldChar w:fldCharType="separate"/>
      </w:r>
      <w:r w:rsidR="00B772CE">
        <w:rPr>
          <w:noProof/>
          <w:cs/>
        </w:rPr>
        <w:t>3</w:t>
      </w:r>
      <w:r w:rsidR="00B772CE">
        <w:rPr>
          <w:cs/>
        </w:rPr>
        <w:fldChar w:fldCharType="end"/>
      </w:r>
      <w:r>
        <w:t xml:space="preserve"> </w:t>
      </w:r>
      <w:r>
        <w:rPr>
          <w:rFonts w:hint="cs"/>
          <w:cs/>
        </w:rPr>
        <w:t>กลไกป้องกันการซื้อซ้ำ</w:t>
      </w:r>
    </w:p>
    <w:p w14:paraId="632F7C35" w14:textId="77777777" w:rsidR="00DE3C2D" w:rsidRPr="006E7E32" w:rsidRDefault="00DE3C2D" w:rsidP="00DE3C2D">
      <w:pPr>
        <w:pStyle w:val="Heading3"/>
        <w:rPr>
          <w:b/>
          <w:bCs/>
        </w:rPr>
      </w:pPr>
      <w:r w:rsidRPr="006E7E32">
        <w:rPr>
          <w:b/>
          <w:bCs/>
        </w:rPr>
        <w:t>Tier 2</w:t>
      </w:r>
      <w:r w:rsidRPr="006E7E32">
        <w:rPr>
          <w:rFonts w:hint="cs"/>
          <w:b/>
          <w:bCs/>
          <w:cs/>
        </w:rPr>
        <w:t xml:space="preserve"> </w:t>
      </w:r>
      <w:proofErr w:type="spellStart"/>
      <w:r w:rsidRPr="006E7E32">
        <w:rPr>
          <w:b/>
          <w:bCs/>
        </w:rPr>
        <w:t>BullMQ</w:t>
      </w:r>
      <w:proofErr w:type="spellEnd"/>
    </w:p>
    <w:p w14:paraId="2FBCDBF7" w14:textId="77777777" w:rsidR="00DE3C2D" w:rsidRPr="00DE3C2D" w:rsidRDefault="00DE3C2D" w:rsidP="00DE3C2D">
      <w:pPr>
        <w:spacing w:before="180" w:after="180"/>
        <w:ind w:left="851" w:firstLine="567"/>
        <w:rPr>
          <w:rFonts w:eastAsia="Times New Roman"/>
          <w:color w:val="auto"/>
          <w:lang w:val="en-TH"/>
        </w:rPr>
      </w:pPr>
      <w:r w:rsidRPr="00DE3C2D">
        <w:rPr>
          <w:rFonts w:eastAsia="Times New Roman"/>
          <w:color w:val="000000"/>
          <w:lang w:val="en-TH"/>
        </w:rPr>
        <w:t xml:space="preserve">Controller </w:t>
      </w:r>
      <w:r w:rsidRPr="00DE3C2D">
        <w:rPr>
          <w:rFonts w:eastAsia="Times New Roman"/>
          <w:color w:val="000000"/>
          <w:cs/>
          <w:lang w:val="en-TH"/>
        </w:rPr>
        <w:t xml:space="preserve">ห้ามเขียน </w:t>
      </w:r>
      <w:r w:rsidRPr="00DE3C2D">
        <w:rPr>
          <w:rFonts w:eastAsia="Times New Roman"/>
          <w:color w:val="000000"/>
          <w:lang w:val="en-TH"/>
        </w:rPr>
        <w:t xml:space="preserve">DB </w:t>
      </w:r>
      <w:r w:rsidRPr="00DE3C2D">
        <w:rPr>
          <w:rFonts w:eastAsia="Times New Roman"/>
          <w:color w:val="000000"/>
          <w:cs/>
          <w:lang w:val="en-TH"/>
        </w:rPr>
        <w:t xml:space="preserve">แบบ </w:t>
      </w:r>
      <w:r w:rsidRPr="00DE3C2D">
        <w:rPr>
          <w:rFonts w:eastAsia="Times New Roman"/>
          <w:color w:val="000000"/>
          <w:lang w:val="en-TH"/>
        </w:rPr>
        <w:t xml:space="preserve">synchronous </w:t>
      </w:r>
      <w:r w:rsidRPr="00DE3C2D">
        <w:rPr>
          <w:rFonts w:eastAsia="Times New Roman"/>
          <w:color w:val="000000"/>
          <w:cs/>
          <w:lang w:val="en-TH"/>
        </w:rPr>
        <w:t xml:space="preserve">เด็ดขาด เมื่อ </w:t>
      </w:r>
      <w:r w:rsidRPr="00DE3C2D">
        <w:rPr>
          <w:rFonts w:eastAsia="Times New Roman"/>
          <w:color w:val="000000"/>
          <w:lang w:val="en-TH"/>
        </w:rPr>
        <w:t xml:space="preserve">gatekeeper </w:t>
      </w:r>
      <w:r w:rsidRPr="00DE3C2D">
        <w:rPr>
          <w:rFonts w:eastAsia="Times New Roman"/>
          <w:color w:val="000000"/>
          <w:cs/>
          <w:lang w:val="en-TH"/>
        </w:rPr>
        <w:t xml:space="preserve">อนุมัติจะส่งงานเข้าคิว </w:t>
      </w:r>
      <w:r w:rsidRPr="00DE3C2D">
        <w:rPr>
          <w:rFonts w:eastAsia="Times New Roman"/>
          <w:color w:val="000000"/>
          <w:lang w:val="en-TH"/>
        </w:rPr>
        <w:t xml:space="preserve">BullMQ </w:t>
      </w:r>
      <w:r w:rsidRPr="00DE3C2D">
        <w:rPr>
          <w:rFonts w:eastAsia="Times New Roman"/>
          <w:color w:val="000000"/>
          <w:cs/>
          <w:lang w:val="en-TH"/>
        </w:rPr>
        <w:t xml:space="preserve">แล้วตอบ </w:t>
      </w:r>
      <w:r w:rsidRPr="00DE3C2D">
        <w:rPr>
          <w:rFonts w:eastAsia="Times New Roman"/>
          <w:color w:val="000000"/>
          <w:lang w:val="en-TH"/>
        </w:rPr>
        <w:t xml:space="preserve">202 </w:t>
      </w:r>
      <w:r w:rsidRPr="00DE3C2D">
        <w:rPr>
          <w:rFonts w:eastAsia="Times New Roman"/>
          <w:color w:val="000000"/>
          <w:cs/>
          <w:lang w:val="en-TH"/>
        </w:rPr>
        <w:t>ทันที</w:t>
      </w:r>
      <w:r w:rsidRPr="00DE3C2D">
        <w:rPr>
          <w:rFonts w:eastAsia="Times New Roman"/>
          <w:color w:val="000000"/>
          <w:lang w:val="en-TH"/>
        </w:rPr>
        <w:t xml:space="preserve"> jobId </w:t>
      </w:r>
      <w:r w:rsidRPr="00DE3C2D">
        <w:rPr>
          <w:rFonts w:eastAsia="Times New Roman"/>
          <w:color w:val="000000"/>
          <w:cs/>
          <w:lang w:val="en-TH"/>
        </w:rPr>
        <w:t xml:space="preserve">เป็นค่า </w:t>
      </w:r>
      <w:r w:rsidRPr="00DE3C2D">
        <w:rPr>
          <w:rFonts w:eastAsia="Times New Roman"/>
          <w:color w:val="000000"/>
          <w:lang w:val="en-TH"/>
        </w:rPr>
        <w:t xml:space="preserve">deterministic </w:t>
      </w:r>
      <w:r w:rsidRPr="00DE3C2D">
        <w:rPr>
          <w:rFonts w:eastAsia="Times New Roman"/>
          <w:color w:val="000000"/>
          <w:cs/>
          <w:lang w:val="en-TH"/>
        </w:rPr>
        <w:t xml:space="preserve">ทำให้ </w:t>
      </w:r>
      <w:r w:rsidRPr="00DE3C2D">
        <w:rPr>
          <w:rFonts w:eastAsia="Times New Roman"/>
          <w:color w:val="000000"/>
          <w:lang w:val="en-TH"/>
        </w:rPr>
        <w:t xml:space="preserve">BullMQ </w:t>
      </w:r>
      <w:r w:rsidRPr="00DE3C2D">
        <w:rPr>
          <w:rFonts w:eastAsia="Times New Roman"/>
          <w:color w:val="000000"/>
          <w:cs/>
          <w:lang w:val="en-TH"/>
        </w:rPr>
        <w:t>ปฏิเสธงานซ้ำได้เองอีกชั้น และถ้า</w:t>
      </w:r>
      <w:r w:rsidRPr="00DE3C2D">
        <w:rPr>
          <w:rFonts w:eastAsia="Times New Roman"/>
          <w:color w:val="000000"/>
          <w:lang w:val="en-TH"/>
        </w:rPr>
        <w:t xml:space="preserve"> queue.add() </w:t>
      </w:r>
      <w:r w:rsidRPr="00DE3C2D">
        <w:rPr>
          <w:rFonts w:eastAsia="Times New Roman"/>
          <w:color w:val="000000"/>
          <w:cs/>
          <w:lang w:val="en-TH"/>
        </w:rPr>
        <w:t>ล้มเหลว</w:t>
      </w:r>
      <w:r w:rsidRPr="00DE3C2D">
        <w:rPr>
          <w:rFonts w:eastAsia="Times New Roman"/>
          <w:color w:val="000000"/>
          <w:lang w:val="en-TH"/>
        </w:rPr>
        <w:t xml:space="preserve"> </w:t>
      </w:r>
      <w:r w:rsidRPr="00DE3C2D">
        <w:rPr>
          <w:rFonts w:eastAsia="Times New Roman"/>
          <w:i/>
          <w:iCs/>
          <w:color w:val="000000"/>
          <w:cs/>
          <w:lang w:val="en-TH"/>
        </w:rPr>
        <w:t>หลัง</w:t>
      </w:r>
      <w:r w:rsidRPr="00DE3C2D">
        <w:rPr>
          <w:rFonts w:eastAsia="Times New Roman"/>
          <w:color w:val="000000"/>
          <w:lang w:val="en-TH"/>
        </w:rPr>
        <w:t xml:space="preserve"> Lua DECR </w:t>
      </w:r>
      <w:r w:rsidRPr="00DE3C2D">
        <w:rPr>
          <w:rFonts w:eastAsia="Times New Roman"/>
          <w:color w:val="000000"/>
          <w:cs/>
          <w:lang w:val="en-TH"/>
        </w:rPr>
        <w:t xml:space="preserve">ไปแล้ว ต้อง </w:t>
      </w:r>
      <w:r w:rsidRPr="00DE3C2D">
        <w:rPr>
          <w:rFonts w:eastAsia="Times New Roman"/>
          <w:color w:val="000000"/>
          <w:lang w:val="en-TH"/>
        </w:rPr>
        <w:t xml:space="preserve">INCR </w:t>
      </w:r>
      <w:r w:rsidRPr="00DE3C2D">
        <w:rPr>
          <w:rFonts w:eastAsia="Times New Roman"/>
          <w:color w:val="000000"/>
          <w:cs/>
          <w:lang w:val="en-TH"/>
        </w:rPr>
        <w:t xml:space="preserve">คืนทันที ไม่งั้นสต็อก </w:t>
      </w:r>
      <w:r w:rsidRPr="00DE3C2D">
        <w:rPr>
          <w:rFonts w:eastAsia="Times New Roman"/>
          <w:color w:val="000000"/>
          <w:lang w:val="en-TH"/>
        </w:rPr>
        <w:t xml:space="preserve">1 </w:t>
      </w:r>
      <w:r w:rsidRPr="00DE3C2D">
        <w:rPr>
          <w:rFonts w:eastAsia="Times New Roman"/>
          <w:color w:val="000000"/>
          <w:cs/>
          <w:lang w:val="en-TH"/>
        </w:rPr>
        <w:t>ชิ้นจะหายถาวรและ</w:t>
      </w:r>
      <w:r w:rsidRPr="00DE3C2D">
        <w:rPr>
          <w:rFonts w:eastAsia="Times New Roman"/>
          <w:color w:val="000000"/>
          <w:lang w:val="en-TH"/>
        </w:rPr>
        <w:t xml:space="preserve"> remainingStock </w:t>
      </w:r>
      <w:r w:rsidRPr="00DE3C2D">
        <w:rPr>
          <w:rFonts w:eastAsia="Times New Roman"/>
          <w:color w:val="000000"/>
          <w:cs/>
          <w:lang w:val="en-TH"/>
        </w:rPr>
        <w:t xml:space="preserve">จะไม่มีวันลงถึง </w:t>
      </w:r>
      <w:r w:rsidRPr="00DE3C2D">
        <w:rPr>
          <w:rFonts w:eastAsia="Times New Roman"/>
          <w:color w:val="000000"/>
          <w:lang w:val="en-TH"/>
        </w:rPr>
        <w:t>0</w:t>
      </w:r>
    </w:p>
    <w:p w14:paraId="7B4F5CFB" w14:textId="77777777" w:rsidR="00DE3C2D" w:rsidRDefault="00DE3C2D" w:rsidP="00DE3C2D">
      <w:pPr>
        <w:spacing w:before="180" w:after="180"/>
        <w:ind w:left="851" w:firstLine="567"/>
        <w:jc w:val="thaiDistribute"/>
        <w:rPr>
          <w:rFonts w:eastAsia="Times New Roman"/>
          <w:color w:val="000000"/>
          <w:lang w:val="en-TH"/>
        </w:rPr>
      </w:pPr>
      <w:r w:rsidRPr="00DE3C2D">
        <w:rPr>
          <w:rFonts w:eastAsia="Times New Roman"/>
          <w:color w:val="000000"/>
          <w:lang w:val="en-TH"/>
        </w:rPr>
        <w:t xml:space="preserve">BullMQ dedup </w:t>
      </w:r>
      <w:r w:rsidRPr="00DE3C2D">
        <w:rPr>
          <w:rFonts w:eastAsia="Times New Roman"/>
          <w:color w:val="000000"/>
          <w:cs/>
          <w:lang w:val="en-TH"/>
        </w:rPr>
        <w:t xml:space="preserve">ไม่ </w:t>
      </w:r>
      <w:r w:rsidRPr="00DE3C2D">
        <w:rPr>
          <w:rFonts w:eastAsia="Times New Roman"/>
          <w:color w:val="000000"/>
          <w:lang w:val="en-TH"/>
        </w:rPr>
        <w:t xml:space="preserve">throw </w:t>
      </w:r>
      <w:r w:rsidRPr="00DE3C2D">
        <w:rPr>
          <w:rFonts w:eastAsia="Times New Roman"/>
          <w:color w:val="000000"/>
          <w:cs/>
          <w:lang w:val="en-TH"/>
        </w:rPr>
        <w:t>เมื่อเจอ</w:t>
      </w:r>
      <w:r w:rsidRPr="00DE3C2D">
        <w:rPr>
          <w:rFonts w:eastAsia="Times New Roman"/>
          <w:color w:val="000000"/>
          <w:lang w:val="en-TH"/>
        </w:rPr>
        <w:t xml:space="preserve"> jobId </w:t>
      </w:r>
      <w:r w:rsidRPr="00DE3C2D">
        <w:rPr>
          <w:rFonts w:eastAsia="Times New Roman"/>
          <w:color w:val="000000"/>
          <w:cs/>
          <w:lang w:val="en-TH"/>
        </w:rPr>
        <w:t xml:space="preserve">ซ้ำ </w:t>
      </w:r>
      <w:r w:rsidRPr="00DE3C2D">
        <w:rPr>
          <w:rFonts w:eastAsia="Times New Roman"/>
          <w:color w:val="000000"/>
          <w:lang w:val="en-TH"/>
        </w:rPr>
        <w:t xml:space="preserve">BullMQ </w:t>
      </w:r>
      <w:r w:rsidRPr="00DE3C2D">
        <w:rPr>
          <w:rFonts w:eastAsia="Times New Roman"/>
          <w:color w:val="000000"/>
          <w:cs/>
          <w:lang w:val="en-TH"/>
        </w:rPr>
        <w:t>จะ</w:t>
      </w:r>
      <w:r w:rsidRPr="00DE3C2D">
        <w:rPr>
          <w:rFonts w:eastAsia="Times New Roman"/>
          <w:color w:val="000000"/>
          <w:lang w:val="en-TH"/>
        </w:rPr>
        <w:t xml:space="preserve"> </w:t>
      </w:r>
      <w:r w:rsidRPr="00DE3C2D">
        <w:rPr>
          <w:rFonts w:eastAsia="Times New Roman"/>
          <w:color w:val="000000"/>
          <w:cs/>
          <w:lang w:val="en-TH"/>
        </w:rPr>
        <w:t xml:space="preserve">คืน </w:t>
      </w:r>
      <w:r w:rsidRPr="00DE3C2D">
        <w:rPr>
          <w:rFonts w:eastAsia="Times New Roman"/>
          <w:color w:val="000000"/>
          <w:lang w:val="en-TH"/>
        </w:rPr>
        <w:t xml:space="preserve">job </w:t>
      </w:r>
      <w:r w:rsidRPr="00DE3C2D">
        <w:rPr>
          <w:rFonts w:eastAsia="Times New Roman"/>
          <w:color w:val="000000"/>
          <w:cs/>
          <w:lang w:val="en-TH"/>
        </w:rPr>
        <w:t>เดิมกลับมา</w:t>
      </w:r>
      <w:r w:rsidRPr="00DE3C2D">
        <w:rPr>
          <w:rFonts w:eastAsia="Times New Roman"/>
          <w:color w:val="000000"/>
          <w:lang w:val="en-TH"/>
        </w:rPr>
        <w:t xml:space="preserve"> </w:t>
      </w:r>
      <w:r>
        <w:rPr>
          <w:rFonts w:eastAsia="Times New Roman" w:hint="cs"/>
          <w:color w:val="000000"/>
          <w:cs/>
          <w:lang w:val="en-TH"/>
        </w:rPr>
        <w:t>โดย</w:t>
      </w:r>
      <w:r w:rsidRPr="00DE3C2D">
        <w:rPr>
          <w:rFonts w:eastAsia="Times New Roman"/>
          <w:color w:val="000000"/>
          <w:cs/>
          <w:lang w:val="en-TH"/>
        </w:rPr>
        <w:t xml:space="preserve">ไม่โยน </w:t>
      </w:r>
      <w:r w:rsidRPr="00DE3C2D">
        <w:rPr>
          <w:rFonts w:eastAsia="Times New Roman"/>
          <w:color w:val="000000"/>
          <w:lang w:val="en-TH"/>
        </w:rPr>
        <w:t xml:space="preserve">error </w:t>
      </w:r>
      <w:r w:rsidRPr="00DE3C2D">
        <w:rPr>
          <w:rFonts w:eastAsia="Times New Roman"/>
          <w:color w:val="000000"/>
          <w:cs/>
          <w:lang w:val="en-TH"/>
        </w:rPr>
        <w:t>ดังนั้น</w:t>
      </w:r>
      <w:r w:rsidRPr="00DE3C2D">
        <w:rPr>
          <w:rFonts w:eastAsia="Times New Roman"/>
          <w:color w:val="000000"/>
          <w:lang w:val="en-TH"/>
        </w:rPr>
        <w:t xml:space="preserve"> try/catch </w:t>
      </w:r>
      <w:r w:rsidRPr="00DE3C2D">
        <w:rPr>
          <w:rFonts w:eastAsia="Times New Roman"/>
          <w:color w:val="000000"/>
          <w:cs/>
          <w:lang w:val="en-TH"/>
        </w:rPr>
        <w:t>รอบ</w:t>
      </w:r>
      <w:r w:rsidRPr="00DE3C2D">
        <w:rPr>
          <w:rFonts w:eastAsia="Times New Roman"/>
          <w:color w:val="000000"/>
          <w:lang w:val="en-TH"/>
        </w:rPr>
        <w:t xml:space="preserve"> queue.add() </w:t>
      </w:r>
      <w:r w:rsidRPr="00DE3C2D">
        <w:rPr>
          <w:rFonts w:eastAsia="Times New Roman"/>
          <w:color w:val="000000"/>
          <w:cs/>
          <w:lang w:val="en-TH"/>
        </w:rPr>
        <w:t xml:space="preserve">จึงไม่มีวันทำงานในเคสนี้ ถ้าปล่อยไว้จะได้ </w:t>
      </w:r>
      <w:r w:rsidRPr="00DE3C2D">
        <w:rPr>
          <w:rFonts w:eastAsia="Times New Roman"/>
          <w:color w:val="000000"/>
          <w:lang w:val="en-TH"/>
        </w:rPr>
        <w:t xml:space="preserve">202 </w:t>
      </w:r>
      <w:r w:rsidRPr="00DE3C2D">
        <w:rPr>
          <w:rFonts w:eastAsia="Times New Roman"/>
          <w:color w:val="000000"/>
          <w:cs/>
          <w:lang w:val="en-TH"/>
        </w:rPr>
        <w:t xml:space="preserve">ทั้งที่ไม่มี </w:t>
      </w:r>
      <w:r w:rsidRPr="00DE3C2D">
        <w:rPr>
          <w:rFonts w:eastAsia="Times New Roman"/>
          <w:color w:val="000000"/>
          <w:lang w:val="en-TH"/>
        </w:rPr>
        <w:t xml:space="preserve">job </w:t>
      </w:r>
      <w:r w:rsidRPr="00DE3C2D">
        <w:rPr>
          <w:rFonts w:eastAsia="Times New Roman"/>
          <w:color w:val="000000"/>
          <w:cs/>
          <w:lang w:val="en-TH"/>
        </w:rPr>
        <w:t xml:space="preserve">ใหม่วิ่ง = สต็อกหายถาวร </w:t>
      </w:r>
      <w:r w:rsidRPr="00DE3C2D">
        <w:rPr>
          <w:rFonts w:eastAsia="Times New Roman"/>
          <w:color w:val="000000"/>
          <w:lang w:val="en-TH"/>
        </w:rPr>
        <w:t xml:space="preserve">1 </w:t>
      </w:r>
      <w:r w:rsidRPr="00DE3C2D">
        <w:rPr>
          <w:rFonts w:eastAsia="Times New Roman"/>
          <w:color w:val="000000"/>
          <w:cs/>
          <w:lang w:val="en-TH"/>
        </w:rPr>
        <w:t>ชิ้น ระบบจึงต้อง</w:t>
      </w:r>
      <w:r w:rsidRPr="00DE3C2D">
        <w:rPr>
          <w:rFonts w:eastAsia="Times New Roman"/>
          <w:color w:val="000000"/>
          <w:lang w:val="en-TH"/>
        </w:rPr>
        <w:t xml:space="preserve"> </w:t>
      </w:r>
      <w:r w:rsidRPr="00DE3C2D">
        <w:rPr>
          <w:rFonts w:eastAsia="Times New Roman"/>
          <w:color w:val="000000"/>
          <w:cs/>
          <w:lang w:val="en-TH"/>
        </w:rPr>
        <w:t xml:space="preserve">อ่าน </w:t>
      </w:r>
      <w:r w:rsidRPr="00DE3C2D">
        <w:rPr>
          <w:rFonts w:eastAsia="Times New Roman"/>
          <w:color w:val="000000"/>
          <w:lang w:val="en-TH"/>
        </w:rPr>
        <w:t xml:space="preserve">job </w:t>
      </w:r>
      <w:r w:rsidRPr="00DE3C2D">
        <w:rPr>
          <w:rFonts w:eastAsia="Times New Roman"/>
          <w:color w:val="000000"/>
          <w:cs/>
          <w:lang w:val="en-TH"/>
        </w:rPr>
        <w:t xml:space="preserve">กลับจาก </w:t>
      </w:r>
      <w:r w:rsidRPr="00DE3C2D">
        <w:rPr>
          <w:rFonts w:eastAsia="Times New Roman"/>
          <w:color w:val="000000"/>
          <w:lang w:val="en-TH"/>
        </w:rPr>
        <w:t xml:space="preserve">Redis </w:t>
      </w:r>
      <w:r w:rsidRPr="00DE3C2D">
        <w:rPr>
          <w:rFonts w:eastAsia="Times New Roman"/>
          <w:color w:val="000000"/>
          <w:cs/>
          <w:lang w:val="en-TH"/>
        </w:rPr>
        <w:t>ด้วย</w:t>
      </w:r>
      <w:r w:rsidRPr="00DE3C2D">
        <w:rPr>
          <w:rFonts w:eastAsia="Times New Roman"/>
          <w:color w:val="000000"/>
          <w:lang w:val="en-TH"/>
        </w:rPr>
        <w:t xml:space="preserve">queue.getJob(jobId) </w:t>
      </w:r>
      <w:r w:rsidRPr="00DE3C2D">
        <w:rPr>
          <w:rFonts w:eastAsia="Times New Roman"/>
          <w:color w:val="000000"/>
          <w:cs/>
          <w:lang w:val="en-TH"/>
        </w:rPr>
        <w:t>แล้วเทียบ</w:t>
      </w:r>
      <w:r w:rsidRPr="00DE3C2D">
        <w:rPr>
          <w:rFonts w:eastAsia="Times New Roman"/>
          <w:color w:val="000000"/>
          <w:lang w:val="en-TH"/>
        </w:rPr>
        <w:t xml:space="preserve"> requestToken </w:t>
      </w:r>
      <w:r w:rsidRPr="00DE3C2D">
        <w:rPr>
          <w:rFonts w:eastAsia="Times New Roman"/>
          <w:color w:val="000000"/>
          <w:cs/>
          <w:lang w:val="en-TH"/>
        </w:rPr>
        <w:t>ที่เก็บอยู่จริงกับของคำขอนี้</w:t>
      </w:r>
    </w:p>
    <w:p w14:paraId="2EAF099D" w14:textId="77777777" w:rsidR="00DE3C2D" w:rsidRPr="00DE3C2D" w:rsidRDefault="00DE3C2D" w:rsidP="00DE3C2D">
      <w:pPr>
        <w:numPr>
          <w:ilvl w:val="0"/>
          <w:numId w:val="45"/>
        </w:numPr>
        <w:tabs>
          <w:tab w:val="num" w:pos="720"/>
        </w:tabs>
        <w:spacing w:before="180" w:after="180"/>
        <w:jc w:val="thaiDistribute"/>
        <w:rPr>
          <w:rFonts w:eastAsia="Times New Roman"/>
          <w:color w:val="auto"/>
          <w:lang w:val="en-TH"/>
        </w:rPr>
      </w:pPr>
      <w:r w:rsidRPr="00DE3C2D">
        <w:rPr>
          <w:rFonts w:eastAsia="Times New Roman" w:hint="cs"/>
          <w:color w:val="auto"/>
          <w:cs/>
          <w:lang w:val="en-TH"/>
        </w:rPr>
        <w:t xml:space="preserve">ตรงกัน </w:t>
      </w:r>
      <w:r w:rsidRPr="00DE3C2D">
        <w:rPr>
          <w:rFonts w:ascii="Arial" w:eastAsia="Times New Roman" w:hAnsi="Arial" w:cs="Arial"/>
          <w:color w:val="auto"/>
          <w:lang w:val="en-TH"/>
        </w:rPr>
        <w:t>→</w:t>
      </w:r>
      <w:r w:rsidRPr="00DE3C2D">
        <w:rPr>
          <w:rFonts w:eastAsia="Times New Roman" w:hint="cs"/>
          <w:color w:val="auto"/>
          <w:lang w:val="en-TH"/>
        </w:rPr>
        <w:t xml:space="preserve"> job </w:t>
      </w:r>
      <w:r w:rsidRPr="00DE3C2D">
        <w:rPr>
          <w:rFonts w:eastAsia="Times New Roman" w:hint="cs"/>
          <w:color w:val="auto"/>
          <w:cs/>
          <w:lang w:val="en-TH"/>
        </w:rPr>
        <w:t xml:space="preserve">ของเราจะรัน ปล่อยผ่านตอบ </w:t>
      </w:r>
      <w:r w:rsidRPr="00DE3C2D">
        <w:rPr>
          <w:rFonts w:eastAsia="Times New Roman" w:hint="cs"/>
          <w:color w:val="auto"/>
          <w:lang w:val="en-TH"/>
        </w:rPr>
        <w:t>202</w:t>
      </w:r>
    </w:p>
    <w:p w14:paraId="0C108C41" w14:textId="77777777" w:rsidR="00DE3C2D" w:rsidRPr="00DE3C2D" w:rsidRDefault="00DE3C2D" w:rsidP="00DE3C2D">
      <w:pPr>
        <w:numPr>
          <w:ilvl w:val="0"/>
          <w:numId w:val="45"/>
        </w:numPr>
        <w:tabs>
          <w:tab w:val="num" w:pos="720"/>
        </w:tabs>
        <w:spacing w:before="180" w:after="180"/>
        <w:jc w:val="thaiDistribute"/>
        <w:rPr>
          <w:rFonts w:eastAsia="Times New Roman"/>
          <w:color w:val="auto"/>
          <w:lang w:val="en-TH"/>
        </w:rPr>
      </w:pPr>
      <w:r w:rsidRPr="00DE3C2D">
        <w:rPr>
          <w:rFonts w:eastAsia="Times New Roman" w:hint="cs"/>
          <w:color w:val="auto"/>
          <w:cs/>
          <w:lang w:val="en-TH"/>
        </w:rPr>
        <w:t xml:space="preserve">ไม่ตรง </w:t>
      </w:r>
      <w:r w:rsidRPr="00DE3C2D">
        <w:rPr>
          <w:rFonts w:ascii="Arial" w:eastAsia="Times New Roman" w:hAnsi="Arial" w:cs="Arial"/>
          <w:color w:val="auto"/>
          <w:lang w:val="en-TH"/>
        </w:rPr>
        <w:t>→</w:t>
      </w:r>
      <w:r w:rsidRPr="00DE3C2D">
        <w:rPr>
          <w:rFonts w:eastAsia="Times New Roman" w:hint="cs"/>
          <w:color w:val="auto"/>
          <w:lang w:val="en-TH"/>
        </w:rPr>
        <w:t xml:space="preserve"> </w:t>
      </w:r>
      <w:r w:rsidRPr="00DE3C2D">
        <w:rPr>
          <w:rFonts w:eastAsia="Times New Roman" w:hint="cs"/>
          <w:color w:val="auto"/>
          <w:cs/>
          <w:lang w:val="en-TH"/>
        </w:rPr>
        <w:t xml:space="preserve">เราโดน </w:t>
      </w:r>
      <w:r w:rsidRPr="00DE3C2D">
        <w:rPr>
          <w:rFonts w:eastAsia="Times New Roman" w:hint="cs"/>
          <w:color w:val="auto"/>
          <w:lang w:val="en-TH"/>
        </w:rPr>
        <w:t xml:space="preserve">dedup, DECR </w:t>
      </w:r>
      <w:r w:rsidRPr="00DE3C2D">
        <w:rPr>
          <w:rFonts w:eastAsia="Times New Roman" w:hint="cs"/>
          <w:color w:val="auto"/>
          <w:cs/>
          <w:lang w:val="en-TH"/>
        </w:rPr>
        <w:t xml:space="preserve">รอบนี้ไม่มีใครมาใช้ </w:t>
      </w:r>
      <w:r w:rsidRPr="00DE3C2D">
        <w:rPr>
          <w:rFonts w:ascii="Arial" w:eastAsia="Times New Roman" w:hAnsi="Arial" w:cs="Arial"/>
          <w:color w:val="auto"/>
          <w:lang w:val="en-TH"/>
        </w:rPr>
        <w:t>→</w:t>
      </w:r>
      <w:r w:rsidRPr="00DE3C2D">
        <w:rPr>
          <w:rFonts w:eastAsia="Times New Roman" w:hint="cs"/>
          <w:color w:val="auto"/>
          <w:lang w:val="en-TH"/>
        </w:rPr>
        <w:t xml:space="preserve"> </w:t>
      </w:r>
      <w:r w:rsidRPr="00DE3C2D">
        <w:rPr>
          <w:rFonts w:eastAsia="Times New Roman" w:hint="cs"/>
          <w:color w:val="auto"/>
          <w:cs/>
          <w:lang w:val="en-TH"/>
        </w:rPr>
        <w:t xml:space="preserve">คืนสต็อกแล้วตอบ </w:t>
      </w:r>
      <w:r w:rsidRPr="00DE3C2D">
        <w:rPr>
          <w:rFonts w:eastAsia="Times New Roman" w:hint="cs"/>
          <w:color w:val="auto"/>
          <w:lang w:val="en-TH"/>
        </w:rPr>
        <w:t>409</w:t>
      </w:r>
    </w:p>
    <w:p w14:paraId="71E14046" w14:textId="77777777" w:rsidR="006E7E32" w:rsidRPr="00D97F1E" w:rsidRDefault="00DE3C2D" w:rsidP="00D97F1E">
      <w:pPr>
        <w:numPr>
          <w:ilvl w:val="0"/>
          <w:numId w:val="45"/>
        </w:numPr>
        <w:tabs>
          <w:tab w:val="num" w:pos="720"/>
        </w:tabs>
        <w:spacing w:before="180" w:after="180"/>
        <w:jc w:val="thaiDistribute"/>
        <w:rPr>
          <w:rFonts w:eastAsia="Times New Roman"/>
          <w:color w:val="auto"/>
          <w:lang w:val="en-TH"/>
        </w:rPr>
      </w:pPr>
      <w:r w:rsidRPr="00DE3C2D">
        <w:rPr>
          <w:rFonts w:eastAsia="Times New Roman" w:hint="cs"/>
          <w:color w:val="auto"/>
          <w:cs/>
          <w:lang w:val="en-TH"/>
        </w:rPr>
        <w:t>อ่านกลับไม่ได้ (</w:t>
      </w:r>
      <w:r w:rsidRPr="00DE3C2D">
        <w:rPr>
          <w:rFonts w:eastAsia="Times New Roman"/>
          <w:color w:val="auto"/>
          <w:lang w:val="en-TH"/>
        </w:rPr>
        <w:t>getJob</w:t>
      </w:r>
      <w:r w:rsidRPr="00DE3C2D">
        <w:rPr>
          <w:rFonts w:eastAsia="Times New Roman" w:hint="cs"/>
          <w:color w:val="auto"/>
          <w:lang w:val="en-TH"/>
        </w:rPr>
        <w:t xml:space="preserve"> </w:t>
      </w:r>
      <w:r w:rsidRPr="00DE3C2D">
        <w:rPr>
          <w:rFonts w:eastAsia="Times New Roman" w:hint="cs"/>
          <w:color w:val="auto"/>
          <w:cs/>
          <w:lang w:val="en-TH"/>
        </w:rPr>
        <w:t>คืน</w:t>
      </w:r>
      <w:r w:rsidRPr="00DE3C2D">
        <w:rPr>
          <w:rFonts w:eastAsia="Times New Roman" w:hint="cs"/>
          <w:color w:val="auto"/>
          <w:lang w:val="en-TH"/>
        </w:rPr>
        <w:t xml:space="preserve"> </w:t>
      </w:r>
      <w:r w:rsidRPr="00DE3C2D">
        <w:rPr>
          <w:rFonts w:eastAsia="Times New Roman"/>
          <w:color w:val="auto"/>
          <w:lang w:val="en-TH"/>
        </w:rPr>
        <w:t>null</w:t>
      </w:r>
      <w:r w:rsidRPr="00DE3C2D">
        <w:rPr>
          <w:rFonts w:eastAsia="Times New Roman" w:hint="cs"/>
          <w:color w:val="auto"/>
          <w:lang w:val="en-TH"/>
        </w:rPr>
        <w:t xml:space="preserve">) </w:t>
      </w:r>
      <w:r w:rsidRPr="00DE3C2D">
        <w:rPr>
          <w:rFonts w:ascii="Arial" w:eastAsia="Times New Roman" w:hAnsi="Arial" w:cs="Arial"/>
          <w:color w:val="auto"/>
          <w:lang w:val="en-TH"/>
        </w:rPr>
        <w:t>→</w:t>
      </w:r>
      <w:r w:rsidRPr="00DE3C2D">
        <w:rPr>
          <w:rFonts w:eastAsia="Times New Roman" w:hint="cs"/>
          <w:color w:val="auto"/>
          <w:lang w:val="en-TH"/>
        </w:rPr>
        <w:t xml:space="preserve"> </w:t>
      </w:r>
      <w:r w:rsidRPr="00DE3C2D">
        <w:rPr>
          <w:rFonts w:eastAsia="Times New Roman" w:hint="cs"/>
          <w:b/>
          <w:bCs/>
          <w:color w:val="auto"/>
          <w:cs/>
          <w:lang w:val="en-TH"/>
        </w:rPr>
        <w:t>ห้ามคืน</w:t>
      </w:r>
      <w:r w:rsidRPr="00DE3C2D">
        <w:rPr>
          <w:rFonts w:eastAsia="Times New Roman" w:hint="cs"/>
          <w:color w:val="auto"/>
          <w:lang w:val="en-TH"/>
        </w:rPr>
        <w:t xml:space="preserve"> </w:t>
      </w:r>
      <w:r w:rsidRPr="00DE3C2D">
        <w:rPr>
          <w:rFonts w:eastAsia="Times New Roman" w:hint="cs"/>
          <w:color w:val="auto"/>
          <w:cs/>
          <w:lang w:val="en-TH"/>
        </w:rPr>
        <w:t xml:space="preserve">เพราะการคืนผิดตอนที่ของขายไปแล้วทำให้ </w:t>
      </w:r>
      <w:r w:rsidRPr="00DE3C2D">
        <w:rPr>
          <w:rFonts w:eastAsia="Times New Roman" w:hint="cs"/>
          <w:color w:val="auto"/>
          <w:lang w:val="en-TH"/>
        </w:rPr>
        <w:t xml:space="preserve">Redis </w:t>
      </w:r>
      <w:r w:rsidRPr="00DE3C2D">
        <w:rPr>
          <w:rFonts w:eastAsia="Times New Roman" w:hint="cs"/>
          <w:color w:val="auto"/>
          <w:cs/>
          <w:lang w:val="en-TH"/>
        </w:rPr>
        <w:t xml:space="preserve">สูงกว่า </w:t>
      </w:r>
      <w:r w:rsidRPr="00DE3C2D">
        <w:rPr>
          <w:rFonts w:eastAsia="Times New Roman" w:hint="cs"/>
          <w:color w:val="auto"/>
          <w:lang w:val="en-TH"/>
        </w:rPr>
        <w:t xml:space="preserve">DB </w:t>
      </w:r>
      <w:r w:rsidRPr="00DE3C2D">
        <w:rPr>
          <w:rFonts w:eastAsia="Times New Roman" w:hint="cs"/>
          <w:color w:val="auto"/>
          <w:cs/>
          <w:lang w:val="en-TH"/>
        </w:rPr>
        <w:t xml:space="preserve">แล้วปล่อยคนที่ </w:t>
      </w:r>
      <w:r w:rsidRPr="00DE3C2D">
        <w:rPr>
          <w:rFonts w:eastAsia="Times New Roman" w:hint="cs"/>
          <w:color w:val="auto"/>
          <w:lang w:val="en-TH"/>
        </w:rPr>
        <w:t xml:space="preserve">51 </w:t>
      </w:r>
      <w:r w:rsidRPr="00DE3C2D">
        <w:rPr>
          <w:rFonts w:eastAsia="Times New Roman" w:hint="cs"/>
          <w:color w:val="auto"/>
          <w:cs/>
          <w:lang w:val="en-TH"/>
        </w:rPr>
        <w:t>เข้ามา ซึ่งแย่กว่าไม่คืน</w:t>
      </w:r>
    </w:p>
    <w:p w14:paraId="696BB324" w14:textId="77777777" w:rsidR="006E7E32" w:rsidRPr="00C3304D" w:rsidRDefault="006E7E32" w:rsidP="006E7E32">
      <w:pPr>
        <w:pStyle w:val="Heading3"/>
        <w:rPr>
          <w:b/>
          <w:bCs/>
        </w:rPr>
      </w:pPr>
      <w:r w:rsidRPr="00C3304D">
        <w:rPr>
          <w:b/>
          <w:bCs/>
          <w:lang w:val="en-TH"/>
        </w:rPr>
        <w:lastRenderedPageBreak/>
        <w:t xml:space="preserve">Tier 3 </w:t>
      </w:r>
      <w:r w:rsidRPr="00C3304D">
        <w:rPr>
          <w:b/>
          <w:bCs/>
        </w:rPr>
        <w:t>Worker</w:t>
      </w:r>
    </w:p>
    <w:p w14:paraId="63C453B4" w14:textId="77777777" w:rsidR="006E7E32" w:rsidRPr="006E7E32" w:rsidRDefault="006E7E32" w:rsidP="006E7E32">
      <w:pPr>
        <w:ind w:left="1276"/>
      </w:pPr>
      <w:r>
        <w:rPr>
          <w:rFonts w:ascii="Consolas" w:hAnsi="Consolas" w:cs="Consolas"/>
          <w:b/>
          <w:bCs/>
          <w:color w:val="007020"/>
          <w:sz w:val="20"/>
          <w:szCs w:val="20"/>
        </w:rPr>
        <w:t>UPDATE</w:t>
      </w:r>
      <w:r>
        <w:rPr>
          <w:rFonts w:ascii="Consolas" w:hAnsi="Consolas" w:cs="Consolas"/>
          <w:color w:val="000000"/>
          <w:sz w:val="20"/>
          <w:szCs w:val="20"/>
        </w:rPr>
        <w:t xml:space="preserve"> products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color w:val="000000"/>
          <w:sz w:val="20"/>
          <w:szCs w:val="20"/>
        </w:rPr>
        <w:t xml:space="preserve">   </w:t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SET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remaining_stock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66666"/>
          <w:sz w:val="20"/>
          <w:szCs w:val="20"/>
        </w:rPr>
        <w:t>=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remaining_stock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66666"/>
          <w:sz w:val="20"/>
          <w:szCs w:val="20"/>
        </w:rPr>
        <w:t>-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40A070"/>
          <w:sz w:val="20"/>
          <w:szCs w:val="20"/>
        </w:rPr>
        <w:t>1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WHERE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66666"/>
          <w:sz w:val="20"/>
          <w:szCs w:val="20"/>
        </w:rPr>
        <w:t>=</w:t>
      </w:r>
      <w:r>
        <w:rPr>
          <w:rFonts w:ascii="Consolas" w:hAnsi="Consolas" w:cs="Consolas"/>
          <w:color w:val="000000"/>
          <w:sz w:val="20"/>
          <w:szCs w:val="20"/>
        </w:rPr>
        <w:t xml:space="preserve"> $</w:t>
      </w:r>
      <w:r>
        <w:rPr>
          <w:rFonts w:ascii="Consolas" w:hAnsi="Consolas" w:cs="Consolas"/>
          <w:color w:val="40A070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AND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remaining_stock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66666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40A070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14:paraId="7DCC023E" w14:textId="77777777" w:rsidR="00DE3C2D" w:rsidRDefault="00C31EF6" w:rsidP="00C31EF6">
      <w:pPr>
        <w:spacing w:after="0"/>
        <w:ind w:left="556" w:firstLine="164"/>
        <w:rPr>
          <w:rFonts w:eastAsia="Times New Roman"/>
          <w:color w:val="auto"/>
          <w:lang w:val="en-TH"/>
        </w:rPr>
      </w:pPr>
      <w:r w:rsidRPr="00C31EF6">
        <w:rPr>
          <w:rFonts w:eastAsia="Times New Roman"/>
          <w:b/>
          <w:bCs/>
          <w:color w:val="auto"/>
          <w:cs/>
          <w:lang w:val="en-TH"/>
        </w:rPr>
        <w:t>หลักการสำคัญ:</w:t>
      </w:r>
      <w:r w:rsidRPr="00C31EF6">
        <w:rPr>
          <w:rFonts w:eastAsia="Times New Roman"/>
          <w:color w:val="auto"/>
          <w:cs/>
          <w:lang w:val="en-TH"/>
        </w:rPr>
        <w:t xml:space="preserve"> การตรวจสอบ</w:t>
      </w:r>
      <w:r w:rsidRPr="00C31EF6">
        <w:rPr>
          <w:rFonts w:eastAsia="Times New Roman"/>
          <w:color w:val="auto"/>
        </w:rPr>
        <w:t xml:space="preserve"> affected === 0 </w:t>
      </w:r>
      <w:r w:rsidRPr="00C31EF6">
        <w:rPr>
          <w:rFonts w:eastAsia="Times New Roman"/>
          <w:color w:val="auto"/>
          <w:cs/>
          <w:lang w:val="en-TH"/>
        </w:rPr>
        <w:t>แทนการ</w:t>
      </w:r>
      <w:r w:rsidRPr="00C31EF6">
        <w:rPr>
          <w:rFonts w:eastAsia="Times New Roman"/>
          <w:color w:val="auto"/>
        </w:rPr>
        <w:t xml:space="preserve"> SELECT </w:t>
      </w:r>
      <w:r w:rsidRPr="00C31EF6">
        <w:rPr>
          <w:rFonts w:eastAsia="Times New Roman"/>
          <w:color w:val="auto"/>
          <w:cs/>
          <w:lang w:val="en-TH"/>
        </w:rPr>
        <w:t>ล่วงหน้า</w:t>
      </w:r>
    </w:p>
    <w:p w14:paraId="167F0D45" w14:textId="77777777" w:rsidR="00D16EEA" w:rsidRDefault="00C31EF6" w:rsidP="00D16EEA">
      <w:pPr>
        <w:spacing w:after="0"/>
        <w:ind w:left="720" w:firstLine="556"/>
        <w:rPr>
          <w:rFonts w:eastAsia="Times New Roman"/>
          <w:color w:val="auto"/>
          <w:lang w:val="en-TH"/>
        </w:rPr>
      </w:pPr>
      <w:r w:rsidRPr="00C31EF6">
        <w:rPr>
          <w:rFonts w:eastAsia="Times New Roman"/>
          <w:color w:val="auto"/>
          <w:cs/>
          <w:lang w:val="en-TH"/>
        </w:rPr>
        <w:t>หัวใจของกลไกนี้อยู่ที่การตรวจสอบค่า</w:t>
      </w:r>
      <w:r w:rsidRPr="00C31EF6">
        <w:rPr>
          <w:rFonts w:eastAsia="Times New Roman"/>
          <w:color w:val="auto"/>
        </w:rPr>
        <w:t xml:space="preserve"> affected === 0 </w:t>
      </w:r>
      <w:r w:rsidRPr="00C31EF6">
        <w:rPr>
          <w:rFonts w:eastAsia="Times New Roman"/>
          <w:color w:val="auto"/>
          <w:cs/>
          <w:lang w:val="en-TH"/>
        </w:rPr>
        <w:t>จากผลลัพธ์ของคำสั่งเขียนโดยตรง แทนที่จะทำการ</w:t>
      </w:r>
      <w:r w:rsidRPr="00C31EF6">
        <w:rPr>
          <w:rFonts w:eastAsia="Times New Roman"/>
          <w:color w:val="auto"/>
        </w:rPr>
        <w:t xml:space="preserve"> SELECT </w:t>
      </w:r>
      <w:r w:rsidRPr="00C31EF6">
        <w:rPr>
          <w:rFonts w:eastAsia="Times New Roman"/>
          <w:color w:val="auto"/>
          <w:cs/>
          <w:lang w:val="en-TH"/>
        </w:rPr>
        <w:t>เพื่ออ่านค่ามาตรวจสอบเงื่อนไขในชั้นภาษาโปรแกรม (</w:t>
      </w:r>
      <w:r w:rsidRPr="00C31EF6">
        <w:rPr>
          <w:rFonts w:eastAsia="Times New Roman"/>
          <w:color w:val="auto"/>
        </w:rPr>
        <w:t xml:space="preserve">JavaScript) </w:t>
      </w:r>
      <w:r w:rsidRPr="00C31EF6">
        <w:rPr>
          <w:rFonts w:eastAsia="Times New Roman"/>
          <w:color w:val="auto"/>
          <w:cs/>
          <w:lang w:val="en-TH"/>
        </w:rPr>
        <w:t xml:space="preserve">ก่อนแล้วจึงเขียนภายหลัง รูปแบบการอ่านก่อนเขียนดังกล่าวเป็นช่องโหว่ประเภท </w:t>
      </w:r>
      <w:r w:rsidRPr="00C31EF6">
        <w:rPr>
          <w:rFonts w:eastAsia="Times New Roman"/>
          <w:color w:val="auto"/>
        </w:rPr>
        <w:t xml:space="preserve">TOCTOU (Time-of-Check to Time-of-Use) </w:t>
      </w:r>
      <w:r w:rsidRPr="00C31EF6">
        <w:rPr>
          <w:rFonts w:eastAsia="Times New Roman"/>
          <w:color w:val="auto"/>
          <w:cs/>
          <w:lang w:val="en-TH"/>
        </w:rPr>
        <w:t xml:space="preserve">ซึ่งจะก่อให้เกิด </w:t>
      </w:r>
      <w:r w:rsidRPr="00C31EF6">
        <w:rPr>
          <w:rFonts w:eastAsia="Times New Roman"/>
          <w:color w:val="auto"/>
        </w:rPr>
        <w:t xml:space="preserve">race condition </w:t>
      </w:r>
      <w:r w:rsidRPr="00C31EF6">
        <w:rPr>
          <w:rFonts w:eastAsia="Times New Roman"/>
          <w:color w:val="auto"/>
          <w:cs/>
          <w:lang w:val="en-TH"/>
        </w:rPr>
        <w:t xml:space="preserve">ทันทีเมื่อระบบมี </w:t>
      </w:r>
      <w:r w:rsidRPr="00C31EF6">
        <w:rPr>
          <w:rFonts w:eastAsia="Times New Roman"/>
          <w:color w:val="auto"/>
        </w:rPr>
        <w:t xml:space="preserve">worker </w:t>
      </w:r>
      <w:r w:rsidRPr="00C31EF6">
        <w:rPr>
          <w:rFonts w:eastAsia="Times New Roman"/>
          <w:color w:val="auto"/>
          <w:cs/>
          <w:lang w:val="en-TH"/>
        </w:rPr>
        <w:t>ทำงานพร้อมกันมากกว่าหนึ่งตัว</w:t>
      </w:r>
      <w:r>
        <w:rPr>
          <w:rFonts w:eastAsia="Times New Roman"/>
          <w:color w:val="auto"/>
          <w:lang w:val="en-TH"/>
        </w:rPr>
        <w:t xml:space="preserve"> </w:t>
      </w:r>
      <w:r>
        <w:rPr>
          <w:rFonts w:eastAsia="Times New Roman" w:hint="cs"/>
          <w:color w:val="auto"/>
          <w:cs/>
          <w:lang w:val="en-TH"/>
        </w:rPr>
        <w:t>โดยใช</w:t>
      </w:r>
      <w:r w:rsidR="00FD26D8">
        <w:rPr>
          <w:rFonts w:eastAsia="Times New Roman" w:hint="cs"/>
          <w:color w:val="auto"/>
          <w:cs/>
          <w:lang w:val="en-TH"/>
        </w:rPr>
        <w:t>้</w:t>
      </w:r>
      <w:r w:rsidRPr="00C31EF6">
        <w:rPr>
          <w:rFonts w:eastAsia="Times New Roman"/>
          <w:color w:val="auto"/>
          <w:cs/>
          <w:lang w:val="en-TH"/>
        </w:rPr>
        <w:t xml:space="preserve">กฎที่ขาดไม่ได้ </w:t>
      </w:r>
      <w:r w:rsidRPr="00C31EF6">
        <w:rPr>
          <w:rFonts w:eastAsia="Times New Roman"/>
          <w:color w:val="auto"/>
        </w:rPr>
        <w:t xml:space="preserve">3 </w:t>
      </w:r>
      <w:r w:rsidRPr="00C31EF6">
        <w:rPr>
          <w:rFonts w:eastAsia="Times New Roman"/>
          <w:color w:val="auto"/>
          <w:cs/>
          <w:lang w:val="en-TH"/>
        </w:rPr>
        <w:t>ประการ</w:t>
      </w:r>
      <w:r>
        <w:rPr>
          <w:rFonts w:eastAsia="Times New Roman" w:hint="cs"/>
          <w:color w:val="auto"/>
          <w:cs/>
          <w:lang w:val="en-TH"/>
        </w:rPr>
        <w:t xml:space="preserve"> ดังนี้</w:t>
      </w:r>
    </w:p>
    <w:p w14:paraId="232CD693" w14:textId="77777777" w:rsidR="00D16EEA" w:rsidRDefault="00D16EEA" w:rsidP="00FD26D8">
      <w:pPr>
        <w:spacing w:after="0"/>
        <w:ind w:left="1276" w:firstLine="556"/>
        <w:rPr>
          <w:rFonts w:eastAsia="Times New Roman"/>
          <w:color w:val="auto"/>
          <w:lang w:val="en-TH"/>
        </w:rPr>
      </w:pPr>
    </w:p>
    <w:p w14:paraId="0A309C53" w14:textId="77777777" w:rsidR="00D16EEA" w:rsidRPr="00D16EEA" w:rsidRDefault="00C31EF6" w:rsidP="00FD26D8">
      <w:pPr>
        <w:pStyle w:val="ListParagraph"/>
        <w:numPr>
          <w:ilvl w:val="0"/>
          <w:numId w:val="47"/>
        </w:numPr>
        <w:spacing w:after="0"/>
        <w:ind w:left="1636"/>
        <w:rPr>
          <w:rFonts w:eastAsia="Times New Roman"/>
          <w:color w:val="auto"/>
          <w:lang w:val="en-TH"/>
        </w:rPr>
      </w:pPr>
      <w:r w:rsidRPr="00D16EEA">
        <w:rPr>
          <w:rFonts w:eastAsia="Times New Roman"/>
          <w:b/>
          <w:bCs/>
          <w:color w:val="auto"/>
          <w:cs/>
          <w:lang w:val="en-TH"/>
        </w:rPr>
        <w:t>การเขียนต้องผ่าน</w:t>
      </w:r>
      <w:r w:rsidRPr="00D16EEA">
        <w:rPr>
          <w:rFonts w:eastAsia="Times New Roman"/>
          <w:b/>
          <w:bCs/>
          <w:color w:val="auto"/>
        </w:rPr>
        <w:t xml:space="preserve"> </w:t>
      </w:r>
      <w:proofErr w:type="spellStart"/>
      <w:r w:rsidRPr="00D16EEA">
        <w:rPr>
          <w:rFonts w:eastAsia="Times New Roman"/>
          <w:b/>
          <w:bCs/>
          <w:color w:val="auto"/>
        </w:rPr>
        <w:t>createQueryRunner</w:t>
      </w:r>
      <w:proofErr w:type="spellEnd"/>
      <w:r w:rsidRPr="00D16EEA">
        <w:rPr>
          <w:rFonts w:eastAsia="Times New Roman"/>
          <w:b/>
          <w:bCs/>
          <w:color w:val="auto"/>
        </w:rPr>
        <w:t xml:space="preserve">('master') </w:t>
      </w:r>
      <w:r w:rsidRPr="00D16EEA">
        <w:rPr>
          <w:rFonts w:eastAsia="Times New Roman"/>
          <w:b/>
          <w:bCs/>
          <w:color w:val="auto"/>
          <w:cs/>
          <w:lang w:val="en-TH"/>
        </w:rPr>
        <w:t>เท่านั้น</w:t>
      </w:r>
      <w:r w:rsidR="00D16EEA">
        <w:rPr>
          <w:rFonts w:eastAsia="Times New Roman"/>
          <w:color w:val="auto"/>
          <w:lang w:val="en-TH"/>
        </w:rPr>
        <w:t xml:space="preserve"> </w:t>
      </w:r>
      <w:r w:rsidR="00D16EEA" w:rsidRPr="00D16EEA">
        <w:rPr>
          <w:cs/>
          <w:lang w:val="en-TH"/>
        </w:rPr>
        <w:t xml:space="preserve">การอ่านค่าจาก </w:t>
      </w:r>
      <w:r w:rsidR="00D16EEA" w:rsidRPr="00D16EEA">
        <w:t xml:space="preserve">replica </w:t>
      </w:r>
      <w:r w:rsidR="00D16EEA" w:rsidRPr="00D16EEA">
        <w:rPr>
          <w:cs/>
          <w:lang w:val="en-TH"/>
        </w:rPr>
        <w:t xml:space="preserve">ที่มีภาวะ </w:t>
      </w:r>
      <w:r w:rsidR="00D16EEA" w:rsidRPr="00D16EEA">
        <w:t xml:space="preserve">lag </w:t>
      </w:r>
      <w:r w:rsidR="00D16EEA" w:rsidRPr="00D16EEA">
        <w:rPr>
          <w:cs/>
          <w:lang w:val="en-TH"/>
        </w:rPr>
        <w:t xml:space="preserve">แล้วนำไปใช้ประกอบการตัดสินใจเขียน ถือเป็นสาเหตุโดยตรงของ </w:t>
      </w:r>
      <w:r w:rsidR="00D16EEA" w:rsidRPr="00D16EEA">
        <w:t xml:space="preserve">race condition </w:t>
      </w:r>
      <w:r w:rsidR="00D16EEA" w:rsidRPr="00D16EEA">
        <w:rPr>
          <w:cs/>
          <w:lang w:val="en-TH"/>
        </w:rPr>
        <w:t>เนื่องจากข้อมูลที่อ่านได้อาจไม่สะท้อนสถานะล่าสุดของระบบ</w:t>
      </w:r>
    </w:p>
    <w:p w14:paraId="05E9C43E" w14:textId="77777777" w:rsidR="00E10D1D" w:rsidRPr="00E10D1D" w:rsidRDefault="00D16EEA" w:rsidP="00E10D1D">
      <w:pPr>
        <w:pStyle w:val="ListParagraph"/>
        <w:numPr>
          <w:ilvl w:val="0"/>
          <w:numId w:val="47"/>
        </w:numPr>
        <w:ind w:left="1636"/>
        <w:rPr>
          <w:lang w:val="en-TH"/>
        </w:rPr>
      </w:pPr>
      <w:r w:rsidRPr="00D16EEA">
        <w:rPr>
          <w:b/>
          <w:bCs/>
        </w:rPr>
        <w:t xml:space="preserve">permanent failure </w:t>
      </w:r>
      <w:r w:rsidRPr="00D16EEA">
        <w:rPr>
          <w:b/>
          <w:bCs/>
          <w:cs/>
        </w:rPr>
        <w:t>ต้อง</w:t>
      </w:r>
      <w:r w:rsidRPr="00D16EEA">
        <w:rPr>
          <w:b/>
          <w:bCs/>
        </w:rPr>
        <w:t xml:space="preserve"> return </w:t>
      </w:r>
      <w:r w:rsidRPr="00D16EEA">
        <w:rPr>
          <w:b/>
          <w:bCs/>
          <w:cs/>
        </w:rPr>
        <w:t>ไม่ใช่</w:t>
      </w:r>
      <w:r w:rsidRPr="00D16EEA">
        <w:rPr>
          <w:b/>
          <w:bCs/>
        </w:rPr>
        <w:t xml:space="preserve"> throw</w:t>
      </w:r>
      <w:r>
        <w:t xml:space="preserve"> </w:t>
      </w:r>
      <w:r w:rsidRPr="00D16EEA">
        <w:rPr>
          <w:cs/>
        </w:rPr>
        <w:t xml:space="preserve">กรณีที่สต็อกหมดหรือเกิด </w:t>
      </w:r>
      <w:r w:rsidRPr="00D16EEA">
        <w:t xml:space="preserve">unique constraint violation (error code 23505) </w:t>
      </w:r>
      <w:r w:rsidRPr="00D16EEA">
        <w:rPr>
          <w:cs/>
        </w:rPr>
        <w:t xml:space="preserve">จัดเป็นความล้มเหลวที่ไม่มีทางสำเร็จได้ไม่ว่าจะทำการ </w:t>
      </w:r>
      <w:r w:rsidRPr="00D16EEA">
        <w:t xml:space="preserve">retry </w:t>
      </w:r>
      <w:r w:rsidRPr="00D16EEA">
        <w:rPr>
          <w:cs/>
        </w:rPr>
        <w:t>กี่ครั้งก็ตาม จึงต้องจัดการด้วยการ</w:t>
      </w:r>
      <w:r w:rsidRPr="00D16EEA">
        <w:t xml:space="preserve"> return </w:t>
      </w:r>
      <w:r w:rsidRPr="00D16EEA">
        <w:rPr>
          <w:cs/>
        </w:rPr>
        <w:t xml:space="preserve">ผลลัพธ์ที่บ่งชี้ความล้มเหลว เพื่อยุติกระบวนการโดยไม่กระตุ้นให้เกิดการ </w:t>
      </w:r>
      <w:r w:rsidRPr="00D16EEA">
        <w:t xml:space="preserve">retry </w:t>
      </w:r>
      <w:r w:rsidRPr="00D16EEA">
        <w:rPr>
          <w:cs/>
        </w:rPr>
        <w:t>ที่ไร้ประโยชน์</w:t>
      </w:r>
    </w:p>
    <w:p w14:paraId="741A38D1" w14:textId="77777777" w:rsidR="00D16EEA" w:rsidRPr="00C3304D" w:rsidRDefault="00D16EEA" w:rsidP="00297266">
      <w:pPr>
        <w:pStyle w:val="ListParagraph"/>
        <w:numPr>
          <w:ilvl w:val="0"/>
          <w:numId w:val="47"/>
        </w:numPr>
        <w:ind w:left="1560" w:hanging="284"/>
        <w:rPr>
          <w:lang w:val="en-TH"/>
        </w:rPr>
      </w:pPr>
      <w:r w:rsidRPr="00D16EEA">
        <w:rPr>
          <w:b/>
          <w:bCs/>
        </w:rPr>
        <w:t xml:space="preserve">side effect </w:t>
      </w:r>
      <w:r w:rsidRPr="00D16EEA">
        <w:rPr>
          <w:b/>
          <w:bCs/>
          <w:cs/>
        </w:rPr>
        <w:t>ที่เกิดขึ้นภายหลัง</w:t>
      </w:r>
      <w:r w:rsidRPr="00D16EEA">
        <w:rPr>
          <w:b/>
          <w:bCs/>
        </w:rPr>
        <w:t xml:space="preserve"> </w:t>
      </w:r>
      <w:proofErr w:type="spellStart"/>
      <w:proofErr w:type="gramStart"/>
      <w:r w:rsidRPr="00D16EEA">
        <w:rPr>
          <w:rStyle w:val="HTMLCode"/>
          <w:rFonts w:ascii="TH Sarabun New" w:eastAsia="TH Sarabun New" w:hAnsi="TH Sarabun New" w:cs="TH Sarabun New"/>
          <w:b/>
          <w:bCs/>
          <w:sz w:val="32"/>
          <w:szCs w:val="32"/>
        </w:rPr>
        <w:t>commitTransaction</w:t>
      </w:r>
      <w:proofErr w:type="spellEnd"/>
      <w:r w:rsidRPr="00D16EEA">
        <w:rPr>
          <w:rStyle w:val="HTMLCode"/>
          <w:rFonts w:ascii="TH Sarabun New" w:eastAsia="TH Sarabun New" w:hAnsi="TH Sarabun New" w:cs="TH Sarabun New"/>
          <w:b/>
          <w:bCs/>
          <w:sz w:val="32"/>
          <w:szCs w:val="32"/>
        </w:rPr>
        <w:t>(</w:t>
      </w:r>
      <w:proofErr w:type="gramEnd"/>
      <w:r w:rsidRPr="00D16EEA">
        <w:rPr>
          <w:rStyle w:val="HTMLCode"/>
          <w:rFonts w:ascii="TH Sarabun New" w:eastAsia="TH Sarabun New" w:hAnsi="TH Sarabun New" w:cs="TH Sarabun New"/>
          <w:b/>
          <w:bCs/>
          <w:sz w:val="32"/>
          <w:szCs w:val="32"/>
        </w:rPr>
        <w:t>)</w:t>
      </w:r>
      <w:r w:rsidRPr="00D16EEA">
        <w:rPr>
          <w:rStyle w:val="HTMLCode"/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D16EEA">
        <w:rPr>
          <w:rFonts w:eastAsia="TH Sarabun New"/>
          <w:b/>
          <w:bCs/>
          <w:cs/>
        </w:rPr>
        <w:t xml:space="preserve">ต้องอยู่นอกขอบเขต </w:t>
      </w:r>
      <w:r w:rsidRPr="00D16EEA">
        <w:rPr>
          <w:rFonts w:eastAsia="TH Sarabun New"/>
          <w:b/>
          <w:bCs/>
        </w:rPr>
        <w:t xml:space="preserve">try/catch </w:t>
      </w:r>
      <w:r w:rsidRPr="00D16EEA">
        <w:rPr>
          <w:rFonts w:eastAsia="TH Sarabun New"/>
          <w:b/>
          <w:bCs/>
          <w:cs/>
        </w:rPr>
        <w:t>ของธุรกรรม</w:t>
      </w:r>
      <w:r>
        <w:rPr>
          <w:rFonts w:eastAsia="TH Sarabun New"/>
        </w:rPr>
        <w:t xml:space="preserve"> </w:t>
      </w:r>
      <w:r w:rsidRPr="00D16EEA">
        <w:rPr>
          <w:rFonts w:eastAsia="TH Sarabun New"/>
          <w:cs/>
        </w:rPr>
        <w:t xml:space="preserve">หากวาง </w:t>
      </w:r>
      <w:r w:rsidRPr="00D16EEA">
        <w:rPr>
          <w:rFonts w:eastAsia="TH Sarabun New"/>
        </w:rPr>
        <w:t xml:space="preserve">side effect </w:t>
      </w:r>
      <w:r w:rsidRPr="00D16EEA">
        <w:rPr>
          <w:rFonts w:eastAsia="TH Sarabun New"/>
          <w:cs/>
        </w:rPr>
        <w:t xml:space="preserve">ไว้ภายใน </w:t>
      </w:r>
      <w:r w:rsidRPr="00D16EEA">
        <w:rPr>
          <w:rFonts w:eastAsia="TH Sarabun New"/>
        </w:rPr>
        <w:t xml:space="preserve">try/catch </w:t>
      </w:r>
      <w:proofErr w:type="spellStart"/>
      <w:r w:rsidRPr="00D16EEA">
        <w:rPr>
          <w:rFonts w:eastAsia="TH Sarabun New"/>
          <w:cs/>
        </w:rPr>
        <w:t>เดียวกับ</w:t>
      </w:r>
      <w:proofErr w:type="spellEnd"/>
      <w:r w:rsidRPr="00D16EEA">
        <w:rPr>
          <w:rFonts w:eastAsia="TH Sarabun New"/>
          <w:cs/>
        </w:rPr>
        <w:t xml:space="preserve">ธุรกรรม และ </w:t>
      </w:r>
      <w:r w:rsidRPr="00D16EEA">
        <w:rPr>
          <w:rFonts w:eastAsia="TH Sarabun New"/>
        </w:rPr>
        <w:t xml:space="preserve">side effect </w:t>
      </w:r>
      <w:r w:rsidRPr="00D16EEA">
        <w:rPr>
          <w:rFonts w:eastAsia="TH Sarabun New"/>
          <w:cs/>
        </w:rPr>
        <w:t xml:space="preserve">นั้นเกิดความล้มเหลว การทำงานจะตกเข้าสู่ </w:t>
      </w:r>
      <w:r w:rsidRPr="00D16EEA">
        <w:rPr>
          <w:rFonts w:eastAsia="TH Sarabun New"/>
        </w:rPr>
        <w:t xml:space="preserve">catch block </w:t>
      </w:r>
      <w:r w:rsidRPr="00D16EEA">
        <w:rPr>
          <w:rFonts w:eastAsia="TH Sarabun New"/>
          <w:cs/>
        </w:rPr>
        <w:t xml:space="preserve">ซึ่งอาจนำไปสู่การคืนสต็อกทั้งที่รายการขายได้ถูก </w:t>
      </w:r>
      <w:r w:rsidRPr="00D16EEA">
        <w:rPr>
          <w:rFonts w:eastAsia="TH Sarabun New"/>
        </w:rPr>
        <w:t xml:space="preserve">commit </w:t>
      </w:r>
      <w:r w:rsidRPr="00D16EEA">
        <w:rPr>
          <w:rFonts w:eastAsia="TH Sarabun New"/>
          <w:cs/>
        </w:rPr>
        <w:t>ไปแล้วจริง ผลลัพธ์คือภาวะขายเกิน (</w:t>
      </w:r>
      <w:r w:rsidRPr="00D16EEA">
        <w:rPr>
          <w:rFonts w:eastAsia="TH Sarabun New"/>
        </w:rPr>
        <w:t xml:space="preserve">oversell) </w:t>
      </w:r>
      <w:r w:rsidRPr="00D16EEA">
        <w:rPr>
          <w:rFonts w:eastAsia="TH Sarabun New"/>
          <w:cs/>
        </w:rPr>
        <w:t xml:space="preserve">อันเกิดจากความไม่สอดคล้องระหว่างสถานะที่ </w:t>
      </w:r>
      <w:r w:rsidRPr="00D16EEA">
        <w:rPr>
          <w:rFonts w:eastAsia="TH Sarabun New"/>
        </w:rPr>
        <w:t xml:space="preserve">commit </w:t>
      </w:r>
      <w:r w:rsidRPr="00D16EEA">
        <w:rPr>
          <w:rFonts w:eastAsia="TH Sarabun New"/>
          <w:cs/>
        </w:rPr>
        <w:t xml:space="preserve">แล้วกับ </w:t>
      </w:r>
      <w:r w:rsidRPr="00D16EEA">
        <w:rPr>
          <w:rFonts w:eastAsia="TH Sarabun New"/>
        </w:rPr>
        <w:t xml:space="preserve">logic </w:t>
      </w:r>
      <w:r w:rsidRPr="00D16EEA">
        <w:rPr>
          <w:rFonts w:eastAsia="TH Sarabun New"/>
          <w:cs/>
        </w:rPr>
        <w:t>การจัดการข้อผิดพลาด</w:t>
      </w:r>
    </w:p>
    <w:p w14:paraId="2D028FE8" w14:textId="77777777" w:rsidR="00C3304D" w:rsidRPr="00E10D1D" w:rsidRDefault="00C3304D" w:rsidP="00C3304D">
      <w:pPr>
        <w:pStyle w:val="Heading3"/>
        <w:rPr>
          <w:b/>
          <w:bCs/>
        </w:rPr>
      </w:pPr>
      <w:r w:rsidRPr="00E10D1D">
        <w:rPr>
          <w:b/>
          <w:bCs/>
        </w:rPr>
        <w:t>Tier 4 Database Constraints</w:t>
      </w:r>
    </w:p>
    <w:p w14:paraId="56577300" w14:textId="77777777" w:rsidR="00E10D1D" w:rsidRDefault="00E10D1D" w:rsidP="00E10D1D">
      <w:pPr>
        <w:ind w:left="1276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007020"/>
          <w:sz w:val="20"/>
          <w:szCs w:val="20"/>
        </w:rPr>
        <w:t>CONSTRAINT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uq_user_product_order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UNIQUE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user_id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product_id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CONSTRAINT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chk_positive_stock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    </w:t>
      </w:r>
      <w:proofErr w:type="gramStart"/>
      <w:r>
        <w:rPr>
          <w:rFonts w:ascii="Consolas" w:hAnsi="Consolas" w:cs="Consolas"/>
          <w:b/>
          <w:bCs/>
          <w:color w:val="007020"/>
          <w:sz w:val="20"/>
          <w:szCs w:val="20"/>
        </w:rPr>
        <w:t>CHECK</w:t>
      </w:r>
      <w:r>
        <w:rPr>
          <w:rFonts w:ascii="Consolas" w:hAnsi="Consolas" w:cs="Consolas"/>
          <w:color w:val="000000"/>
          <w:sz w:val="20"/>
          <w:szCs w:val="20"/>
        </w:rPr>
        <w:t>  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remaining_stock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66666"/>
          <w:sz w:val="20"/>
          <w:szCs w:val="20"/>
        </w:rPr>
        <w:t>&gt;=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40A070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CONSTRAINT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chk_stock_ceiling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    </w:t>
      </w:r>
      <w:r>
        <w:rPr>
          <w:rFonts w:ascii="Consolas" w:hAnsi="Consolas" w:cs="Consolas"/>
          <w:b/>
          <w:bCs/>
          <w:color w:val="007020"/>
          <w:sz w:val="20"/>
          <w:szCs w:val="20"/>
        </w:rPr>
        <w:t>CHECK</w:t>
      </w:r>
      <w:r>
        <w:rPr>
          <w:rFonts w:ascii="Consolas" w:hAnsi="Consolas" w:cs="Consolas"/>
          <w:color w:val="000000"/>
          <w:sz w:val="20"/>
          <w:szCs w:val="20"/>
        </w:rPr>
        <w:t> 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remaining_stock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66666"/>
          <w:sz w:val="20"/>
          <w:szCs w:val="20"/>
        </w:rPr>
        <w:t>&lt;=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available_stock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73E397EB" w14:textId="77777777" w:rsidR="000A33E2" w:rsidRDefault="000A33E2" w:rsidP="000A33E2">
      <w:pPr>
        <w:ind w:left="1276" w:firstLine="425"/>
      </w:pPr>
      <w:r w:rsidRPr="000A33E2">
        <w:t xml:space="preserve">Constraint </w:t>
      </w:r>
      <w:r w:rsidRPr="000A33E2">
        <w:rPr>
          <w:cs/>
        </w:rPr>
        <w:t xml:space="preserve">ทั้งสามข้อข้างต้นทำหน้าที่เป็นกลไกป้องกันขั้นสุดท้ายในระดับฐานข้อมูล โดยมีคุณสมบัติสำคัญคือความเป็นอิสระจากความถูกต้องของชั้นซอฟต์แวร์ที่อยู่เหนือขึ้นไป กล่าวคือ แม้ในสถานการณ์ที่ </w:t>
      </w:r>
      <w:r w:rsidRPr="000A33E2">
        <w:t xml:space="preserve">Redis </w:t>
      </w:r>
      <w:r w:rsidRPr="000A33E2">
        <w:rPr>
          <w:cs/>
        </w:rPr>
        <w:t xml:space="preserve">เกิดความขัดข้อง </w:t>
      </w:r>
      <w:r w:rsidRPr="000A33E2">
        <w:t xml:space="preserve">worker </w:t>
      </w:r>
      <w:r w:rsidRPr="000A33E2">
        <w:rPr>
          <w:cs/>
        </w:rPr>
        <w:t>มีข้อบกพร่องเชิงตรรกะ (</w:t>
      </w:r>
      <w:r w:rsidRPr="000A33E2">
        <w:t xml:space="preserve">bug) </w:t>
      </w:r>
      <w:r w:rsidRPr="000A33E2">
        <w:rPr>
          <w:cs/>
        </w:rPr>
        <w:t xml:space="preserve">หรือมี </w:t>
      </w:r>
      <w:r w:rsidRPr="000A33E2">
        <w:t xml:space="preserve">process </w:t>
      </w:r>
      <w:r w:rsidRPr="000A33E2">
        <w:rPr>
          <w:cs/>
        </w:rPr>
        <w:t>ที่ไม่ได้รับอนุญาตพยายามเขียนข้อมูลเข้ามาโดยตรง ฐานข้อมูลก็ยังคงปฏิเสธการดำเนินการที่ละเมิดเงื่อนไขเหล่านี้ได้เสมอ</w:t>
      </w:r>
    </w:p>
    <w:p w14:paraId="7D48192A" w14:textId="77777777" w:rsidR="000A33E2" w:rsidRDefault="000A33E2" w:rsidP="000A33E2">
      <w:pPr>
        <w:ind w:left="1276" w:firstLine="425"/>
      </w:pPr>
      <w:proofErr w:type="spellStart"/>
      <w:r w:rsidRPr="000A33E2">
        <w:lastRenderedPageBreak/>
        <w:t>uq_user_product_order</w:t>
      </w:r>
      <w:proofErr w:type="spellEnd"/>
      <w:r w:rsidRPr="000A33E2">
        <w:t xml:space="preserve"> </w:t>
      </w:r>
      <w:r w:rsidRPr="000A33E2">
        <w:rPr>
          <w:cs/>
        </w:rPr>
        <w:t xml:space="preserve">รับประกันว่าผู้ใช้หนึ่งรายไม่สามารถมีคำสั่งซื้อซ้ำสำหรับสินค้าเดียวกันได้ในระดับ </w:t>
      </w:r>
      <w:r w:rsidRPr="000A33E2">
        <w:t xml:space="preserve">schema </w:t>
      </w:r>
      <w:proofErr w:type="spellStart"/>
      <w:r w:rsidRPr="000A33E2">
        <w:t>chk_positive_stock</w:t>
      </w:r>
      <w:proofErr w:type="spellEnd"/>
      <w:r w:rsidRPr="000A33E2">
        <w:t xml:space="preserve"> </w:t>
      </w:r>
      <w:r w:rsidRPr="000A33E2">
        <w:rPr>
          <w:cs/>
        </w:rPr>
        <w:t xml:space="preserve">ป้องกันมิให้ค่า </w:t>
      </w:r>
      <w:proofErr w:type="spellStart"/>
      <w:r w:rsidRPr="000A33E2">
        <w:t>remaining_stock</w:t>
      </w:r>
      <w:proofErr w:type="spellEnd"/>
      <w:r w:rsidRPr="000A33E2">
        <w:t xml:space="preserve"> </w:t>
      </w:r>
      <w:r w:rsidRPr="000A33E2">
        <w:rPr>
          <w:cs/>
        </w:rPr>
        <w:t>ตกลงต่ำกว่าศูนย์ ซึ่งเป็นสภาวะที่ไม่มีความหมายในเชิงธุรกิจ และ</w:t>
      </w:r>
      <w:r w:rsidRPr="000A33E2">
        <w:t xml:space="preserve"> </w:t>
      </w:r>
      <w:proofErr w:type="spellStart"/>
      <w:r w:rsidRPr="000A33E2">
        <w:t>chk_stock_ceiling</w:t>
      </w:r>
      <w:proofErr w:type="spellEnd"/>
      <w:r w:rsidRPr="000A33E2">
        <w:t xml:space="preserve"> </w:t>
      </w:r>
      <w:r w:rsidRPr="000A33E2">
        <w:rPr>
          <w:cs/>
        </w:rPr>
        <w:t xml:space="preserve">ป้องกันมิให้ </w:t>
      </w:r>
      <w:proofErr w:type="spellStart"/>
      <w:r w:rsidRPr="000A33E2">
        <w:t>remaining_stock</w:t>
      </w:r>
      <w:proofErr w:type="spellEnd"/>
      <w:r w:rsidRPr="000A33E2">
        <w:t xml:space="preserve"> </w:t>
      </w:r>
      <w:r w:rsidRPr="000A33E2">
        <w:rPr>
          <w:cs/>
        </w:rPr>
        <w:t xml:space="preserve">มีค่าสูงเกินกว่า </w:t>
      </w:r>
      <w:proofErr w:type="spellStart"/>
      <w:r w:rsidRPr="000A33E2">
        <w:t>available_stock</w:t>
      </w:r>
      <w:proofErr w:type="spellEnd"/>
      <w:r w:rsidRPr="000A33E2">
        <w:t xml:space="preserve"> </w:t>
      </w:r>
      <w:r w:rsidRPr="000A33E2">
        <w:rPr>
          <w:cs/>
        </w:rPr>
        <w:t>อันเป็นขอบเขตบนที่กำหนดไว้</w:t>
      </w:r>
    </w:p>
    <w:p w14:paraId="51FA57C5" w14:textId="77777777" w:rsidR="000A33E2" w:rsidRPr="00E10D1D" w:rsidRDefault="000A33E2" w:rsidP="000A33E2">
      <w:pPr>
        <w:ind w:left="1276" w:firstLine="425"/>
        <w:rPr>
          <w:cs/>
        </w:rPr>
      </w:pPr>
      <w:r w:rsidRPr="000A33E2">
        <w:rPr>
          <w:cs/>
        </w:rPr>
        <w:t>กลไกทั้งหมดที่กล่าวถึงในชั้นก่อนหน้า</w:t>
      </w:r>
      <w:r w:rsidRPr="000A33E2">
        <w:t xml:space="preserve"> </w:t>
      </w:r>
      <w:r w:rsidRPr="000A33E2">
        <w:rPr>
          <w:cs/>
        </w:rPr>
        <w:t xml:space="preserve">ไม่ว่าจะเป็น </w:t>
      </w:r>
      <w:r w:rsidRPr="000A33E2">
        <w:t xml:space="preserve">live-key index, </w:t>
      </w:r>
      <w:r w:rsidRPr="000A33E2">
        <w:rPr>
          <w:cs/>
        </w:rPr>
        <w:t xml:space="preserve">การป้องกัน </w:t>
      </w:r>
      <w:r w:rsidRPr="000A33E2">
        <w:t xml:space="preserve">cache stampede, </w:t>
      </w:r>
      <w:r w:rsidRPr="000A33E2">
        <w:rPr>
          <w:cs/>
        </w:rPr>
        <w:t>การตรวจสอบ</w:t>
      </w:r>
      <w:r w:rsidRPr="000A33E2">
        <w:t xml:space="preserve"> affected === 0, </w:t>
      </w:r>
      <w:r w:rsidRPr="000A33E2">
        <w:rPr>
          <w:cs/>
        </w:rPr>
        <w:t xml:space="preserve">หรือการเขียนผ่าน </w:t>
      </w:r>
      <w:r w:rsidRPr="000A33E2">
        <w:t xml:space="preserve">master </w:t>
      </w:r>
      <w:r w:rsidRPr="000A33E2">
        <w:rPr>
          <w:cs/>
        </w:rPr>
        <w:t xml:space="preserve">เท่านั้น </w:t>
      </w:r>
      <w:r w:rsidRPr="000A33E2">
        <w:t xml:space="preserve">— </w:t>
      </w:r>
      <w:r w:rsidRPr="000A33E2">
        <w:rPr>
          <w:cs/>
        </w:rPr>
        <w:t>ล้วนมีสถานะเป็นการเพิ่มประสิทธิภาพ (</w:t>
      </w:r>
      <w:r w:rsidRPr="000A33E2">
        <w:t xml:space="preserve">optimization) </w:t>
      </w:r>
      <w:r w:rsidRPr="000A33E2">
        <w:rPr>
          <w:cs/>
        </w:rPr>
        <w:t xml:space="preserve">ที่มีเป้าหมายเพื่อลดปริมาณ </w:t>
      </w:r>
      <w:r w:rsidRPr="000A33E2">
        <w:t xml:space="preserve">traffic </w:t>
      </w:r>
      <w:r w:rsidRPr="000A33E2">
        <w:rPr>
          <w:cs/>
        </w:rPr>
        <w:t xml:space="preserve">ที่จำเป็นต้องอาศัยการปฏิเสธจากชั้นนี้ ในขณะที่ </w:t>
      </w:r>
      <w:r w:rsidRPr="000A33E2">
        <w:t xml:space="preserve">constraint </w:t>
      </w:r>
      <w:r w:rsidRPr="000A33E2">
        <w:rPr>
          <w:cs/>
        </w:rPr>
        <w:t>ระดับฐานข้อมูลจึงเป็นชั้นเดียวที่ทำหน้าที่รับประกันความถูกต้อง (</w:t>
      </w:r>
      <w:r w:rsidRPr="000A33E2">
        <w:t xml:space="preserve">correctness) </w:t>
      </w:r>
      <w:r w:rsidRPr="000A33E2">
        <w:rPr>
          <w:cs/>
        </w:rPr>
        <w:t>อย่างแท้จริงและไม่มีเงื่อนไข</w:t>
      </w:r>
    </w:p>
    <w:p w14:paraId="0C05EF9F" w14:textId="77777777" w:rsidR="0070351B" w:rsidRDefault="00325FAF" w:rsidP="00325FAF">
      <w:pPr>
        <w:pStyle w:val="Heading1"/>
        <w:spacing w:before="360" w:after="160"/>
        <w:rPr>
          <w:b/>
          <w:bCs w:val="0"/>
        </w:rPr>
      </w:pPr>
      <w:r w:rsidRPr="00036D82">
        <w:rPr>
          <w:cs/>
        </w:rPr>
        <w:t>ผลลัพธ์จาก</w:t>
      </w:r>
      <w:r w:rsidRPr="00036D82">
        <w:rPr>
          <w:b/>
          <w:bCs w:val="0"/>
          <w:cs/>
        </w:rPr>
        <w:t xml:space="preserve"> </w:t>
      </w:r>
      <w:r w:rsidRPr="00036D82">
        <w:rPr>
          <w:b/>
          <w:bCs w:val="0"/>
        </w:rPr>
        <w:t>Load Test Dashboard</w:t>
      </w:r>
    </w:p>
    <w:p w14:paraId="5AC64C13" w14:textId="77777777" w:rsidR="007E4FB9" w:rsidRDefault="007E4FB9" w:rsidP="007E4FB9">
      <w:pPr>
        <w:spacing w:before="180" w:after="180"/>
        <w:ind w:left="425" w:firstLine="284"/>
        <w:rPr>
          <w:rFonts w:eastAsia="Times New Roman"/>
          <w:color w:val="000000"/>
          <w:sz w:val="28"/>
          <w:szCs w:val="28"/>
          <w:lang w:val="en-TH"/>
        </w:rPr>
      </w:pPr>
      <w:r w:rsidRPr="007E4FB9">
        <w:rPr>
          <w:rFonts w:eastAsia="Times New Roman"/>
          <w:b/>
          <w:bCs/>
          <w:color w:val="000000"/>
          <w:sz w:val="28"/>
          <w:szCs w:val="28"/>
          <w:cs/>
          <w:lang w:val="en-TH"/>
        </w:rPr>
        <w:t>รูปแบบการทดสอบ</w:t>
      </w:r>
      <w:r w:rsidR="00D97F1E">
        <w:rPr>
          <w:rFonts w:eastAsia="Times New Roman"/>
          <w:b/>
          <w:bCs/>
          <w:color w:val="000000"/>
          <w:sz w:val="28"/>
          <w:szCs w:val="28"/>
          <w:lang w:val="en-TH"/>
        </w:rPr>
        <w:t xml:space="preserve"> </w:t>
      </w:r>
      <w:r w:rsidRPr="007E4FB9">
        <w:rPr>
          <w:rFonts w:eastAsia="Times New Roman"/>
          <w:color w:val="000000"/>
          <w:sz w:val="28"/>
          <w:szCs w:val="28"/>
          <w:lang w:val="en-TH"/>
        </w:rPr>
        <w:t xml:space="preserve">Read-heavy 1,000 concurrent VUs </w:t>
      </w:r>
      <w:r w:rsidRPr="007E4FB9">
        <w:rPr>
          <w:rFonts w:eastAsia="Times New Roman"/>
          <w:color w:val="000000"/>
          <w:sz w:val="28"/>
          <w:szCs w:val="28"/>
          <w:cs/>
          <w:lang w:val="en-TH"/>
        </w:rPr>
        <w:t>ยิง</w:t>
      </w:r>
      <w:r w:rsidRPr="007E4FB9">
        <w:rPr>
          <w:rFonts w:eastAsia="Times New Roman"/>
          <w:color w:val="000000"/>
          <w:sz w:val="28"/>
          <w:szCs w:val="28"/>
          <w:lang w:val="en-TH"/>
        </w:rPr>
        <w:t xml:space="preserve"> GET /api/v1/products </w:t>
      </w:r>
      <w:r w:rsidRPr="007E4FB9">
        <w:rPr>
          <w:rFonts w:eastAsia="Times New Roman"/>
          <w:color w:val="000000"/>
          <w:sz w:val="28"/>
          <w:szCs w:val="28"/>
          <w:cs/>
          <w:lang w:val="en-TH"/>
        </w:rPr>
        <w:t xml:space="preserve">และ </w:t>
      </w:r>
      <w:r w:rsidRPr="007E4FB9">
        <w:rPr>
          <w:rFonts w:eastAsia="Times New Roman"/>
          <w:color w:val="000000"/>
          <w:sz w:val="28"/>
          <w:szCs w:val="28"/>
          <w:lang w:val="en-TH"/>
        </w:rPr>
        <w:t xml:space="preserve">Write-heavy 500 concurrent VUs </w:t>
      </w:r>
      <w:r w:rsidRPr="007E4FB9">
        <w:rPr>
          <w:rFonts w:eastAsia="Times New Roman"/>
          <w:color w:val="000000"/>
          <w:sz w:val="28"/>
          <w:szCs w:val="28"/>
          <w:cs/>
          <w:lang w:val="en-TH"/>
        </w:rPr>
        <w:t>ยิง</w:t>
      </w:r>
      <w:r w:rsidRPr="007E4FB9">
        <w:rPr>
          <w:rFonts w:eastAsia="Times New Roman"/>
          <w:color w:val="000000"/>
          <w:sz w:val="28"/>
          <w:szCs w:val="28"/>
          <w:lang w:val="en-TH"/>
        </w:rPr>
        <w:t xml:space="preserve"> POST /api/v1/orders </w:t>
      </w:r>
      <w:r w:rsidRPr="007E4FB9">
        <w:rPr>
          <w:rFonts w:eastAsia="Times New Roman"/>
          <w:color w:val="000000"/>
          <w:sz w:val="28"/>
          <w:szCs w:val="28"/>
          <w:cs/>
          <w:lang w:val="en-TH"/>
        </w:rPr>
        <w:t xml:space="preserve">แย่งของ </w:t>
      </w:r>
      <w:r w:rsidRPr="007E4FB9">
        <w:rPr>
          <w:rFonts w:eastAsia="Times New Roman"/>
          <w:color w:val="000000"/>
          <w:sz w:val="28"/>
          <w:szCs w:val="28"/>
          <w:lang w:val="en-TH"/>
        </w:rPr>
        <w:t xml:space="preserve">50 </w:t>
      </w:r>
      <w:r w:rsidRPr="007E4FB9">
        <w:rPr>
          <w:rFonts w:eastAsia="Times New Roman"/>
          <w:color w:val="000000"/>
          <w:sz w:val="28"/>
          <w:szCs w:val="28"/>
          <w:cs/>
          <w:lang w:val="en-TH"/>
        </w:rPr>
        <w:t>ชิ้น</w:t>
      </w:r>
    </w:p>
    <w:p w14:paraId="04616047" w14:textId="77777777" w:rsidR="007E4FB9" w:rsidRDefault="007E4FB9" w:rsidP="007E4FB9">
      <w:pPr>
        <w:pStyle w:val="Heading2"/>
        <w:rPr>
          <w:b/>
          <w:bCs/>
          <w:lang w:val="en-TH"/>
        </w:rPr>
      </w:pPr>
      <w:r w:rsidRPr="007E4FB9">
        <w:rPr>
          <w:rFonts w:hint="cs"/>
          <w:b/>
          <w:bCs/>
          <w:cs/>
          <w:lang w:val="en-TH"/>
        </w:rPr>
        <w:t>สรุปผลตัวชี้วัด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2322"/>
        <w:gridCol w:w="1116"/>
      </w:tblGrid>
      <w:tr w:rsidR="007E4FB9" w:rsidRPr="007E4FB9" w14:paraId="7038E628" w14:textId="77777777" w:rsidTr="00546360">
        <w:trPr>
          <w:tblHeader/>
          <w:jc w:val="center"/>
        </w:trPr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B7426F" w14:textId="77777777" w:rsidR="007E4FB9" w:rsidRPr="007E4FB9" w:rsidRDefault="007E4FB9" w:rsidP="007E4FB9">
            <w:pPr>
              <w:spacing w:before="36" w:after="36"/>
              <w:jc w:val="center"/>
              <w:rPr>
                <w:rFonts w:eastAsia="Times New Roman"/>
                <w:b/>
                <w:bCs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cs/>
                <w:lang w:val="en-TH"/>
              </w:rPr>
              <w:t>ตัวชี้วัด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C7078" w14:textId="77777777" w:rsidR="007E4FB9" w:rsidRPr="007E4FB9" w:rsidRDefault="007E4FB9" w:rsidP="007E4FB9">
            <w:pPr>
              <w:spacing w:before="36" w:after="36"/>
              <w:jc w:val="center"/>
              <w:rPr>
                <w:rFonts w:eastAsia="Times New Roman"/>
                <w:b/>
                <w:bCs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cs/>
                <w:lang w:val="en-TH"/>
              </w:rPr>
              <w:t>ผลที่ได้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F384C2" w14:textId="77777777" w:rsidR="007E4FB9" w:rsidRPr="007E4FB9" w:rsidRDefault="007E4FB9" w:rsidP="007E4FB9">
            <w:pPr>
              <w:spacing w:before="36" w:after="36"/>
              <w:jc w:val="center"/>
              <w:rPr>
                <w:rFonts w:eastAsia="Times New Roman"/>
                <w:b/>
                <w:bCs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cs/>
                <w:lang w:val="en-TH"/>
              </w:rPr>
              <w:t>เกณฑ์</w:t>
            </w:r>
          </w:p>
        </w:tc>
      </w:tr>
      <w:tr w:rsidR="007E4FB9" w:rsidRPr="007E4FB9" w14:paraId="70A5A69B" w14:textId="77777777" w:rsidTr="00546360">
        <w:trPr>
          <w:jc w:val="center"/>
        </w:trPr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E28B02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 xml:space="preserve">Throughput </w:t>
            </w:r>
            <w:r w:rsidRPr="007E4FB9">
              <w:rPr>
                <w:rFonts w:eastAsia="Times New Roman"/>
                <w:color w:val="000000"/>
                <w:cs/>
                <w:lang w:val="en-TH"/>
              </w:rPr>
              <w:t>สูงสุด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BBCF1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>req/s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C5500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>—</w:t>
            </w:r>
          </w:p>
        </w:tc>
      </w:tr>
      <w:tr w:rsidR="007E4FB9" w:rsidRPr="007E4FB9" w14:paraId="368B3399" w14:textId="77777777" w:rsidTr="00546360">
        <w:trPr>
          <w:jc w:val="center"/>
        </w:trPr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57EB3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>k6 Checks Pass Rate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A4C33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>% (</w:t>
            </w:r>
            <w:r w:rsidRPr="007E4FB9">
              <w:rPr>
                <w:rFonts w:eastAsia="Times New Roman"/>
                <w:color w:val="000000"/>
                <w:cs/>
                <w:lang w:val="en-TH"/>
              </w:rPr>
              <w:t xml:space="preserve">จาก </w:t>
            </w:r>
            <w:r w:rsidRPr="007E4FB9">
              <w:rPr>
                <w:rFonts w:eastAsia="Times New Roman"/>
                <w:color w:val="000000"/>
                <w:lang w:val="en-TH"/>
              </w:rPr>
              <w:t>checks)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A430E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>&gt; 99%</w:t>
            </w:r>
          </w:p>
        </w:tc>
      </w:tr>
      <w:tr w:rsidR="007E4FB9" w:rsidRPr="007E4FB9" w14:paraId="67AF5039" w14:textId="77777777" w:rsidTr="00546360">
        <w:trPr>
          <w:jc w:val="center"/>
        </w:trPr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74150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>Read Latency p(95)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14D89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 xml:space="preserve"> ms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878CD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>&lt; 500 ms</w:t>
            </w:r>
          </w:p>
        </w:tc>
      </w:tr>
      <w:tr w:rsidR="007E4FB9" w:rsidRPr="007E4FB9" w14:paraId="4F920AED" w14:textId="77777777" w:rsidTr="00546360">
        <w:trPr>
          <w:jc w:val="center"/>
        </w:trPr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58F5F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>Write Latency p(95)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A023C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 xml:space="preserve"> ms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47FA7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>&lt; 500 ms</w:t>
            </w:r>
          </w:p>
        </w:tc>
      </w:tr>
      <w:tr w:rsidR="007E4FB9" w:rsidRPr="007E4FB9" w14:paraId="4765C35C" w14:textId="77777777" w:rsidTr="00546360">
        <w:trPr>
          <w:jc w:val="center"/>
        </w:trPr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9F719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>Cache Hit Ratio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93B1E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>%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DE137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>≥ 70%</w:t>
            </w:r>
          </w:p>
        </w:tc>
      </w:tr>
      <w:tr w:rsidR="007E4FB9" w:rsidRPr="007E4FB9" w14:paraId="0DF3872C" w14:textId="77777777" w:rsidTr="00546360">
        <w:trPr>
          <w:jc w:val="center"/>
        </w:trPr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48C19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cs/>
                <w:lang w:val="en-TH"/>
              </w:rPr>
              <w:t>สินค้าขายเกิน (</w:t>
            </w:r>
            <w:r w:rsidRPr="007E4FB9">
              <w:rPr>
                <w:rFonts w:eastAsia="Times New Roman"/>
                <w:color w:val="000000"/>
                <w:lang w:val="en-TH"/>
              </w:rPr>
              <w:t>Oversell)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F4F3C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 xml:space="preserve">0 </w:t>
            </w:r>
            <w:r w:rsidRPr="007E4FB9">
              <w:rPr>
                <w:rFonts w:eastAsia="Times New Roman"/>
                <w:color w:val="000000"/>
                <w:cs/>
                <w:lang w:val="en-TH"/>
              </w:rPr>
              <w:t>ชิ้น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F7476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cs/>
                <w:lang w:val="en-TH"/>
              </w:rPr>
              <w:t xml:space="preserve">ต้องเป็น </w:t>
            </w:r>
            <w:r w:rsidRPr="007E4FB9">
              <w:rPr>
                <w:rFonts w:eastAsia="Times New Roman"/>
                <w:color w:val="000000"/>
                <w:lang w:val="en-TH"/>
              </w:rPr>
              <w:t>0</w:t>
            </w:r>
          </w:p>
        </w:tc>
      </w:tr>
      <w:tr w:rsidR="007E4FB9" w:rsidRPr="007E4FB9" w14:paraId="7F1BA599" w14:textId="77777777" w:rsidTr="00546360">
        <w:trPr>
          <w:jc w:val="center"/>
        </w:trPr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54E38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cs/>
                <w:lang w:val="en-TH"/>
              </w:rPr>
              <w:t>จำนวนออ</w:t>
            </w:r>
            <w:proofErr w:type="spellStart"/>
            <w:r w:rsidRPr="007E4FB9">
              <w:rPr>
                <w:rFonts w:eastAsia="Times New Roman"/>
                <w:color w:val="000000"/>
                <w:cs/>
                <w:lang w:val="en-TH"/>
              </w:rPr>
              <w:t>เดอร์</w:t>
            </w:r>
            <w:proofErr w:type="spellEnd"/>
            <w:r w:rsidRPr="007E4FB9">
              <w:rPr>
                <w:rFonts w:eastAsia="Times New Roman"/>
                <w:color w:val="000000"/>
                <w:cs/>
                <w:lang w:val="en-TH"/>
              </w:rPr>
              <w:t>ที่สำเร็จ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68CC4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 xml:space="preserve">50 </w:t>
            </w:r>
            <w:r w:rsidRPr="007E4FB9">
              <w:rPr>
                <w:rFonts w:eastAsia="Times New Roman"/>
                <w:color w:val="000000"/>
                <w:cs/>
                <w:lang w:val="en-TH"/>
              </w:rPr>
              <w:t xml:space="preserve">จาก </w:t>
            </w:r>
            <w:r w:rsidRPr="007E4FB9">
              <w:rPr>
                <w:rFonts w:eastAsia="Times New Roman"/>
                <w:color w:val="000000"/>
                <w:lang w:val="en-TH"/>
              </w:rPr>
              <w:t xml:space="preserve">50 </w:t>
            </w:r>
            <w:r w:rsidRPr="007E4FB9">
              <w:rPr>
                <w:rFonts w:eastAsia="Times New Roman"/>
                <w:color w:val="000000"/>
                <w:cs/>
                <w:lang w:val="en-TH"/>
              </w:rPr>
              <w:t>ชิ้นพอดี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30D8C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>50</w:t>
            </w:r>
          </w:p>
        </w:tc>
      </w:tr>
      <w:tr w:rsidR="007E4FB9" w:rsidRPr="007E4FB9" w14:paraId="0468CB70" w14:textId="77777777" w:rsidTr="00546360">
        <w:trPr>
          <w:jc w:val="center"/>
        </w:trPr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CD471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cs/>
                <w:lang w:val="en-TH"/>
              </w:rPr>
              <w:t>ผู้ซื้อที่ไม่ซ้ำกัน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EE89E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 xml:space="preserve">50 </w:t>
            </w:r>
            <w:r w:rsidRPr="007E4FB9">
              <w:rPr>
                <w:rFonts w:eastAsia="Times New Roman"/>
                <w:color w:val="000000"/>
                <w:cs/>
                <w:lang w:val="en-TH"/>
              </w:rPr>
              <w:t xml:space="preserve">คน (ไม่มีใครได้ </w:t>
            </w:r>
            <w:r w:rsidRPr="007E4FB9">
              <w:rPr>
                <w:rFonts w:eastAsia="Times New Roman"/>
                <w:color w:val="000000"/>
                <w:lang w:val="en-TH"/>
              </w:rPr>
              <w:t xml:space="preserve">2 </w:t>
            </w:r>
            <w:r w:rsidRPr="007E4FB9">
              <w:rPr>
                <w:rFonts w:eastAsia="Times New Roman"/>
                <w:color w:val="000000"/>
                <w:cs/>
                <w:lang w:val="en-TH"/>
              </w:rPr>
              <w:t>ชิ้น)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EA8A7" w14:textId="77777777" w:rsidR="007E4FB9" w:rsidRPr="007E4FB9" w:rsidRDefault="007E4FB9" w:rsidP="007E4FB9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7E4FB9">
              <w:rPr>
                <w:rFonts w:eastAsia="Times New Roman"/>
                <w:color w:val="000000"/>
                <w:lang w:val="en-TH"/>
              </w:rPr>
              <w:t>50</w:t>
            </w:r>
          </w:p>
        </w:tc>
      </w:tr>
    </w:tbl>
    <w:p w14:paraId="43514714" w14:textId="6FC9EBD4" w:rsidR="007E4FB9" w:rsidRDefault="00546360" w:rsidP="00546360">
      <w:pPr>
        <w:pStyle w:val="Caption"/>
        <w:jc w:val="center"/>
        <w:rPr>
          <w:rFonts w:cs="TH Sarabun New"/>
          <w:i w:val="0"/>
          <w:iCs w:val="0"/>
          <w:color w:val="000000" w:themeColor="text1"/>
          <w:sz w:val="32"/>
          <w:szCs w:val="32"/>
        </w:rPr>
      </w:pPr>
      <w:r w:rsidRPr="00546360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ตาราง 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ตาราง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>\* ARABIC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B772CE">
        <w:rPr>
          <w:rFonts w:cs="TH Sarabun New"/>
          <w:i w:val="0"/>
          <w:iCs w:val="0"/>
          <w:noProof/>
          <w:color w:val="000000" w:themeColor="text1"/>
          <w:sz w:val="32"/>
          <w:szCs w:val="32"/>
          <w:cs/>
        </w:rPr>
        <w:t>4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Pr="00546360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r w:rsidRPr="00546360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>สรุปผลตัวชี้วัดเทียบเกณฑ์ (</w:t>
      </w:r>
      <w:r w:rsidRPr="00546360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Local, 6 instances </w:t>
      </w:r>
      <w:r w:rsidRPr="00546360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หลังปรับจูน </w:t>
      </w:r>
      <w:r w:rsidRPr="00546360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— 28 </w:t>
      </w:r>
      <w:r w:rsidRPr="00546360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ส.ค. </w:t>
      </w:r>
      <w:r w:rsidRPr="00546360">
        <w:rPr>
          <w:rFonts w:cs="TH Sarabun New"/>
          <w:i w:val="0"/>
          <w:iCs w:val="0"/>
          <w:color w:val="000000" w:themeColor="text1"/>
          <w:sz w:val="32"/>
          <w:szCs w:val="32"/>
        </w:rPr>
        <w:t>2569)</w:t>
      </w:r>
    </w:p>
    <w:p w14:paraId="2020975E" w14:textId="77777777" w:rsidR="00D97F1E" w:rsidRPr="00D97F1E" w:rsidRDefault="00D97F1E" w:rsidP="00D97F1E">
      <w:pPr>
        <w:pStyle w:val="Heading2"/>
        <w:rPr>
          <w:lang w:val="en-TH"/>
        </w:rPr>
      </w:pPr>
      <w:r w:rsidRPr="00D97F1E">
        <w:rPr>
          <w:rFonts w:hint="cs"/>
          <w:b/>
          <w:bCs/>
        </w:rPr>
        <w:lastRenderedPageBreak/>
        <w:t>k6 Summary Dashboard</w:t>
      </w:r>
    </w:p>
    <w:p w14:paraId="1D5BC778" w14:textId="77777777" w:rsidR="007E4FB9" w:rsidRDefault="00D97F1E" w:rsidP="00D97F1E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n-TH"/>
        </w:rPr>
      </w:pPr>
      <w:r w:rsidRPr="00D97F1E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TH"/>
        </w:rPr>
        <w:drawing>
          <wp:inline distT="0" distB="0" distL="0" distR="0" wp14:anchorId="090FAD33" wp14:editId="3E3A800F">
            <wp:extent cx="3600000" cy="2975803"/>
            <wp:effectExtent l="0" t="0" r="0" b="0"/>
            <wp:docPr id="196228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8489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03A9" w14:textId="7EA370A3" w:rsidR="00D97F1E" w:rsidRPr="007F4443" w:rsidRDefault="00D97F1E" w:rsidP="007F4443">
      <w:pPr>
        <w:pStyle w:val="Caption"/>
        <w:jc w:val="center"/>
        <w:rPr>
          <w:rFonts w:cs="TH Sarabun New"/>
          <w:i w:val="0"/>
          <w:iCs w:val="0"/>
          <w:color w:val="000000" w:themeColor="text1"/>
          <w:sz w:val="32"/>
          <w:szCs w:val="32"/>
        </w:rPr>
      </w:pPr>
      <w:r w:rsidRPr="007F4443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ภาพที่ 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ภาพที่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>\* ARABIC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6C10C0">
        <w:rPr>
          <w:rFonts w:cs="TH Sarabun New"/>
          <w:i w:val="0"/>
          <w:iCs w:val="0"/>
          <w:noProof/>
          <w:color w:val="000000" w:themeColor="text1"/>
          <w:sz w:val="32"/>
          <w:szCs w:val="32"/>
          <w:cs/>
        </w:rPr>
        <w:t>6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="007F4443" w:rsidRPr="007F4443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r w:rsidR="007F4443" w:rsidRPr="007F4443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ผลสรุปการทดสอบจาก </w:t>
      </w:r>
      <w:r w:rsidR="007F4443" w:rsidRPr="007F4443">
        <w:rPr>
          <w:rFonts w:cs="TH Sarabun New"/>
          <w:i w:val="0"/>
          <w:iCs w:val="0"/>
          <w:color w:val="000000" w:themeColor="text1"/>
          <w:sz w:val="32"/>
          <w:szCs w:val="32"/>
        </w:rPr>
        <w:t>k6 Summary Dashboard</w:t>
      </w:r>
    </w:p>
    <w:p w14:paraId="4C9945A8" w14:textId="77777777" w:rsidR="007F4443" w:rsidRPr="007F4443" w:rsidRDefault="007F4443" w:rsidP="007F4443">
      <w:pPr>
        <w:pStyle w:val="Heading2"/>
        <w:rPr>
          <w:b/>
          <w:bCs/>
          <w:lang w:val="en-TH"/>
        </w:rPr>
      </w:pPr>
      <w:r w:rsidRPr="007F4443">
        <w:rPr>
          <w:rFonts w:hint="cs"/>
          <w:b/>
          <w:bCs/>
        </w:rPr>
        <w:t xml:space="preserve">Bull-Board </w:t>
      </w:r>
      <w:r w:rsidRPr="007F4443">
        <w:rPr>
          <w:rFonts w:hint="cs"/>
          <w:b/>
          <w:bCs/>
          <w:cs/>
          <w:lang w:val="en-TH"/>
        </w:rPr>
        <w:t>สถานะคิวงาน</w:t>
      </w:r>
    </w:p>
    <w:p w14:paraId="2F122103" w14:textId="77777777" w:rsidR="007E4FB9" w:rsidRDefault="007F4443" w:rsidP="007F4443">
      <w:pPr>
        <w:jc w:val="center"/>
      </w:pPr>
      <w:r w:rsidRPr="00D97F1E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TH"/>
        </w:rPr>
        <w:drawing>
          <wp:inline distT="0" distB="0" distL="0" distR="0" wp14:anchorId="309E3C6B" wp14:editId="3F61E94F">
            <wp:extent cx="3600000" cy="2975803"/>
            <wp:effectExtent l="0" t="0" r="0" b="0"/>
            <wp:docPr id="221259186" name="Picture 1" descr="A person and child in clown clothing holding ballo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59186" name="Picture 1" descr="A person and child in clown clothing holding balloon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47E7" w14:textId="171ED3D4" w:rsidR="007F4443" w:rsidRDefault="007F4443" w:rsidP="007F4443">
      <w:pPr>
        <w:pStyle w:val="Caption"/>
        <w:jc w:val="center"/>
        <w:rPr>
          <w:rFonts w:cs="TH Sarabun New"/>
          <w:i w:val="0"/>
          <w:iCs w:val="0"/>
          <w:color w:val="000000" w:themeColor="text1"/>
          <w:sz w:val="32"/>
          <w:szCs w:val="32"/>
        </w:rPr>
      </w:pPr>
      <w:r w:rsidRPr="007F4443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ภาพที่ 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ภาพที่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>\* ARABIC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6C10C0">
        <w:rPr>
          <w:rFonts w:cs="TH Sarabun New"/>
          <w:i w:val="0"/>
          <w:iCs w:val="0"/>
          <w:noProof/>
          <w:color w:val="000000" w:themeColor="text1"/>
          <w:sz w:val="32"/>
          <w:szCs w:val="32"/>
          <w:cs/>
        </w:rPr>
        <w:t>7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Pr="007F4443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r w:rsidRPr="007F4443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สถานะคิวงานจาก </w:t>
      </w:r>
      <w:r w:rsidRPr="007F4443">
        <w:rPr>
          <w:rFonts w:cs="TH Sarabun New"/>
          <w:i w:val="0"/>
          <w:iCs w:val="0"/>
          <w:color w:val="000000" w:themeColor="text1"/>
          <w:sz w:val="32"/>
          <w:szCs w:val="32"/>
        </w:rPr>
        <w:t>Bull-Board (Completed = 50)</w:t>
      </w:r>
    </w:p>
    <w:p w14:paraId="5E98649F" w14:textId="77777777" w:rsidR="00557CA7" w:rsidRDefault="00557CA7" w:rsidP="00557CA7">
      <w:pPr>
        <w:pStyle w:val="Heading2"/>
        <w:rPr>
          <w:b/>
          <w:bCs/>
        </w:rPr>
      </w:pPr>
      <w:r w:rsidRPr="00557CA7">
        <w:rPr>
          <w:rFonts w:hint="cs"/>
          <w:b/>
          <w:bCs/>
          <w:cs/>
        </w:rPr>
        <w:lastRenderedPageBreak/>
        <w:t xml:space="preserve">สถิติ </w:t>
      </w:r>
      <w:r w:rsidRPr="00557CA7">
        <w:rPr>
          <w:rFonts w:hint="cs"/>
          <w:b/>
          <w:bCs/>
        </w:rPr>
        <w:t>Cache Hit / Miss</w:t>
      </w:r>
    </w:p>
    <w:p w14:paraId="175923B2" w14:textId="77777777" w:rsidR="00557CA7" w:rsidRDefault="00557CA7" w:rsidP="00557CA7">
      <w:pPr>
        <w:jc w:val="center"/>
      </w:pPr>
      <w:r w:rsidRPr="00D97F1E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TH"/>
        </w:rPr>
        <w:drawing>
          <wp:inline distT="0" distB="0" distL="0" distR="0" wp14:anchorId="46C519AD" wp14:editId="1276D505">
            <wp:extent cx="3600000" cy="2975803"/>
            <wp:effectExtent l="0" t="0" r="0" b="0"/>
            <wp:docPr id="1532617209" name="Picture 1" descr="A person and child in clown clothing holding ballo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59186" name="Picture 1" descr="A person and child in clown clothing holding balloon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27C6" w14:textId="209F2B1C" w:rsidR="00557CA7" w:rsidRDefault="00557CA7" w:rsidP="00557CA7">
      <w:pPr>
        <w:pStyle w:val="Caption"/>
        <w:jc w:val="center"/>
        <w:rPr>
          <w:rFonts w:cs="TH Sarabun New"/>
          <w:i w:val="0"/>
          <w:iCs w:val="0"/>
          <w:color w:val="000000" w:themeColor="text1"/>
          <w:sz w:val="32"/>
          <w:szCs w:val="32"/>
        </w:rPr>
      </w:pPr>
      <w:r w:rsidRPr="00557CA7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ภาพที่ 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ภาพที่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>\* ARABIC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6C10C0">
        <w:rPr>
          <w:rFonts w:cs="TH Sarabun New"/>
          <w:i w:val="0"/>
          <w:iCs w:val="0"/>
          <w:noProof/>
          <w:color w:val="000000" w:themeColor="text1"/>
          <w:sz w:val="32"/>
          <w:szCs w:val="32"/>
          <w:cs/>
        </w:rPr>
        <w:t>8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Pr="00557CA7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r w:rsidRPr="00557CA7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สถิติ </w:t>
      </w:r>
      <w:r w:rsidRPr="00557CA7">
        <w:rPr>
          <w:rFonts w:cs="TH Sarabun New"/>
          <w:i w:val="0"/>
          <w:iCs w:val="0"/>
          <w:color w:val="000000" w:themeColor="text1"/>
          <w:sz w:val="32"/>
          <w:szCs w:val="32"/>
        </w:rPr>
        <w:t>Cache Hit/Miss</w:t>
      </w:r>
    </w:p>
    <w:p w14:paraId="13F1B50B" w14:textId="77777777" w:rsidR="0018237A" w:rsidRPr="0018237A" w:rsidRDefault="00557CA7" w:rsidP="0018237A">
      <w:pPr>
        <w:pStyle w:val="Heading2"/>
      </w:pPr>
      <w:r w:rsidRPr="0018237A">
        <w:rPr>
          <w:rFonts w:hint="cs"/>
          <w:b/>
          <w:bCs/>
          <w:cs/>
        </w:rPr>
        <w:t xml:space="preserve">ผลการยิงข้ามเครือข่ายไปยัง </w:t>
      </w:r>
      <w:r w:rsidRPr="0018237A">
        <w:rPr>
          <w:rFonts w:hint="cs"/>
          <w:b/>
          <w:bCs/>
        </w:rPr>
        <w:t>Cloud VM</w:t>
      </w:r>
      <w:r w:rsidRPr="0018237A">
        <w:rPr>
          <w:b/>
          <w:bCs/>
        </w:rPr>
        <w:t xml:space="preserve"> </w:t>
      </w:r>
      <w:r w:rsidR="0018237A">
        <w:rPr>
          <w:rFonts w:hint="cs"/>
          <w:b/>
          <w:bCs/>
          <w:cs/>
        </w:rPr>
        <w:t>กลุ่ม</w:t>
      </w:r>
      <w:r w:rsidR="0018237A">
        <w:rPr>
          <w:b/>
          <w:bCs/>
        </w:rPr>
        <w:t xml:space="preserve"> 01</w:t>
      </w:r>
    </w:p>
    <w:p w14:paraId="3ABB1FDE" w14:textId="3AA2C2E6" w:rsidR="00557CA7" w:rsidRDefault="0018237A" w:rsidP="0018237A">
      <w:pPr>
        <w:pStyle w:val="Heading2"/>
        <w:numPr>
          <w:ilvl w:val="0"/>
          <w:numId w:val="0"/>
        </w:numPr>
        <w:ind w:left="425"/>
        <w:jc w:val="center"/>
      </w:pPr>
      <w:r w:rsidRPr="00D97F1E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TH"/>
        </w:rPr>
        <w:drawing>
          <wp:inline distT="0" distB="0" distL="0" distR="0" wp14:anchorId="53B88E63" wp14:editId="6A3B4B6C">
            <wp:extent cx="3600000" cy="2975803"/>
            <wp:effectExtent l="0" t="0" r="0" b="0"/>
            <wp:docPr id="357296750" name="Picture 1" descr="A person and child in clown clothing holding ballo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59186" name="Picture 1" descr="A person and child in clown clothing holding balloon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CA7" w:rsidRPr="0018237A">
        <w:rPr>
          <w:b/>
          <w:bCs/>
          <w:cs/>
        </w:rPr>
        <w:br/>
      </w:r>
      <w:r w:rsidR="00850034" w:rsidRPr="0018237A">
        <w:rPr>
          <w:cs/>
        </w:rPr>
        <w:t xml:space="preserve">ภาพที่ </w:t>
      </w:r>
      <w:r w:rsidR="00B772CE">
        <w:rPr>
          <w:cs/>
        </w:rPr>
        <w:fldChar w:fldCharType="begin"/>
      </w:r>
      <w:r w:rsidR="00B772CE">
        <w:rPr>
          <w:cs/>
        </w:rPr>
        <w:instrText xml:space="preserve"> </w:instrText>
      </w:r>
      <w:r w:rsidR="00B772CE">
        <w:instrText xml:space="preserve">SEQ </w:instrText>
      </w:r>
      <w:r w:rsidR="00B772CE">
        <w:rPr>
          <w:cs/>
        </w:rPr>
        <w:instrText xml:space="preserve">ภาพที่ </w:instrText>
      </w:r>
      <w:r w:rsidR="00B772CE">
        <w:instrText>\* ARABIC</w:instrText>
      </w:r>
      <w:r w:rsidR="00B772CE">
        <w:rPr>
          <w:cs/>
        </w:rPr>
        <w:instrText xml:space="preserve"> </w:instrText>
      </w:r>
      <w:r w:rsidR="00B772CE">
        <w:rPr>
          <w:cs/>
        </w:rPr>
        <w:fldChar w:fldCharType="separate"/>
      </w:r>
      <w:r w:rsidR="006C10C0">
        <w:rPr>
          <w:noProof/>
          <w:cs/>
        </w:rPr>
        <w:t>9</w:t>
      </w:r>
      <w:r w:rsidR="00B772CE">
        <w:rPr>
          <w:cs/>
        </w:rPr>
        <w:fldChar w:fldCharType="end"/>
      </w:r>
      <w:r w:rsidR="00850034" w:rsidRPr="0018237A">
        <w:t xml:space="preserve"> </w:t>
      </w:r>
      <w:proofErr w:type="spellStart"/>
      <w:r w:rsidR="00850034" w:rsidRPr="0018237A">
        <w:t>dsadad</w:t>
      </w:r>
      <w:proofErr w:type="spellEnd"/>
    </w:p>
    <w:p w14:paraId="37C25C51" w14:textId="77777777" w:rsidR="005A0F63" w:rsidRDefault="0018237A" w:rsidP="0018237A">
      <w:pPr>
        <w:ind w:firstLine="720"/>
        <w:rPr>
          <w:rFonts w:eastAsia="Times New Roman"/>
          <w:b/>
          <w:bCs/>
          <w:noProof/>
          <w:color w:val="auto"/>
          <w:kern w:val="2"/>
          <w:lang w:val="en-TH"/>
          <w14:ligatures w14:val="standardContextual"/>
        </w:rPr>
      </w:pPr>
      <w:r w:rsidRPr="005A0F63">
        <w:rPr>
          <w:rFonts w:eastAsia="Times New Roman"/>
          <w:b/>
          <w:bCs/>
          <w:noProof/>
          <w:color w:val="auto"/>
          <w:kern w:val="2"/>
          <w:cs/>
          <w:lang w:val="en-TH"/>
          <w14:ligatures w14:val="standardContextual"/>
        </w:rPr>
        <w:t>ผลการสังเกต</w:t>
      </w:r>
    </w:p>
    <w:p w14:paraId="365C7302" w14:textId="77777777" w:rsidR="005A0F63" w:rsidRDefault="005A0F63" w:rsidP="0018237A">
      <w:pPr>
        <w:ind w:firstLine="720"/>
        <w:rPr>
          <w:rFonts w:eastAsia="Times New Roman"/>
          <w:b/>
          <w:bCs/>
          <w:noProof/>
          <w:color w:val="auto"/>
          <w:kern w:val="2"/>
          <w:cs/>
          <w:lang w:val="en-TH"/>
          <w14:ligatures w14:val="standardContextual"/>
        </w:rPr>
      </w:pPr>
    </w:p>
    <w:p w14:paraId="13B4D691" w14:textId="77777777" w:rsidR="0018237A" w:rsidRPr="005A0F63" w:rsidRDefault="005A0F63" w:rsidP="005A0F63">
      <w:pPr>
        <w:rPr>
          <w:rFonts w:eastAsia="Times New Roman"/>
          <w:b/>
          <w:bCs/>
          <w:noProof/>
          <w:color w:val="auto"/>
          <w:kern w:val="2"/>
          <w:cs/>
          <w:lang w:val="en-TH"/>
          <w14:ligatures w14:val="standardContextual"/>
        </w:rPr>
      </w:pPr>
      <w:r>
        <w:rPr>
          <w:rFonts w:eastAsia="Times New Roman"/>
          <w:b/>
          <w:bCs/>
          <w:noProof/>
          <w:color w:val="auto"/>
          <w:kern w:val="2"/>
          <w:cs/>
          <w:lang w:val="en-TH"/>
          <w14:ligatures w14:val="standardContextual"/>
        </w:rPr>
        <w:br w:type="page"/>
      </w:r>
    </w:p>
    <w:p w14:paraId="1B982D0E" w14:textId="77777777" w:rsidR="0018237A" w:rsidRDefault="0018237A" w:rsidP="0018237A">
      <w:pPr>
        <w:pStyle w:val="Heading2"/>
        <w:rPr>
          <w:b/>
          <w:bCs/>
        </w:rPr>
      </w:pPr>
      <w:r w:rsidRPr="0018237A">
        <w:rPr>
          <w:rFonts w:hint="cs"/>
          <w:b/>
          <w:bCs/>
          <w:cs/>
        </w:rPr>
        <w:lastRenderedPageBreak/>
        <w:t xml:space="preserve">ผลการยิงข้ามเครือข่ายไปยัง </w:t>
      </w:r>
      <w:r w:rsidRPr="0018237A">
        <w:rPr>
          <w:rFonts w:hint="cs"/>
          <w:b/>
          <w:bCs/>
        </w:rPr>
        <w:t>Cloud VM</w:t>
      </w:r>
      <w:r w:rsidRPr="0018237A">
        <w:rPr>
          <w:b/>
          <w:bCs/>
        </w:rPr>
        <w:t xml:space="preserve"> </w:t>
      </w:r>
      <w:r>
        <w:rPr>
          <w:rFonts w:hint="cs"/>
          <w:b/>
          <w:bCs/>
          <w:cs/>
        </w:rPr>
        <w:t>กลุ่ม</w:t>
      </w:r>
      <w:r>
        <w:rPr>
          <w:b/>
          <w:bCs/>
        </w:rPr>
        <w:t xml:space="preserve"> 02</w:t>
      </w:r>
    </w:p>
    <w:p w14:paraId="3805244A" w14:textId="77777777" w:rsidR="005A0F63" w:rsidRDefault="005A0F63" w:rsidP="005A0F63">
      <w:pPr>
        <w:jc w:val="center"/>
      </w:pPr>
      <w:r w:rsidRPr="00D97F1E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TH"/>
        </w:rPr>
        <w:drawing>
          <wp:inline distT="0" distB="0" distL="0" distR="0" wp14:anchorId="128DB041" wp14:editId="60AF5F37">
            <wp:extent cx="3600000" cy="2975803"/>
            <wp:effectExtent l="0" t="0" r="0" b="0"/>
            <wp:docPr id="248852791" name="Picture 1" descr="A person and child in clown clothing holding ballo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59186" name="Picture 1" descr="A person and child in clown clothing holding balloon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F92F" w14:textId="73165FCC" w:rsidR="005A0F63" w:rsidRPr="005A0F63" w:rsidRDefault="005A0F63" w:rsidP="005A0F63">
      <w:pPr>
        <w:pStyle w:val="Caption"/>
        <w:jc w:val="center"/>
        <w:rPr>
          <w:rFonts w:cs="TH Sarabun New"/>
          <w:i w:val="0"/>
          <w:iCs w:val="0"/>
          <w:color w:val="000000" w:themeColor="text1"/>
          <w:sz w:val="32"/>
          <w:szCs w:val="32"/>
        </w:rPr>
      </w:pPr>
      <w:r w:rsidRPr="005A0F63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ภาพที่ 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ภาพที่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>\* ARABIC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6C10C0">
        <w:rPr>
          <w:rFonts w:cs="TH Sarabun New"/>
          <w:i w:val="0"/>
          <w:iCs w:val="0"/>
          <w:noProof/>
          <w:color w:val="000000" w:themeColor="text1"/>
          <w:sz w:val="32"/>
          <w:szCs w:val="32"/>
          <w:cs/>
        </w:rPr>
        <w:t>10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Pr="005A0F63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proofErr w:type="spellStart"/>
      <w:r w:rsidRPr="005A0F63">
        <w:rPr>
          <w:rFonts w:cs="TH Sarabun New"/>
          <w:i w:val="0"/>
          <w:iCs w:val="0"/>
          <w:color w:val="000000" w:themeColor="text1"/>
          <w:sz w:val="32"/>
          <w:szCs w:val="32"/>
        </w:rPr>
        <w:t>dsdsd</w:t>
      </w:r>
      <w:proofErr w:type="spellEnd"/>
    </w:p>
    <w:p w14:paraId="225D52CC" w14:textId="77777777" w:rsidR="005A0F63" w:rsidRPr="005A0F63" w:rsidRDefault="005A0F63" w:rsidP="005A0F63">
      <w:pPr>
        <w:ind w:firstLine="720"/>
        <w:rPr>
          <w:b/>
          <w:bCs/>
          <w:cs/>
        </w:rPr>
      </w:pPr>
      <w:r w:rsidRPr="005A0F63">
        <w:rPr>
          <w:rFonts w:eastAsia="Times New Roman"/>
          <w:b/>
          <w:bCs/>
          <w:noProof/>
          <w:color w:val="auto"/>
          <w:kern w:val="2"/>
          <w:cs/>
          <w:lang w:val="en-TH"/>
          <w14:ligatures w14:val="standardContextual"/>
        </w:rPr>
        <w:t>ผลการสังเกต</w:t>
      </w:r>
    </w:p>
    <w:p w14:paraId="713E23F7" w14:textId="77777777" w:rsidR="005A0F63" w:rsidRPr="005A0F63" w:rsidRDefault="005A0F63" w:rsidP="005A0F63"/>
    <w:p w14:paraId="77F69BFC" w14:textId="77777777" w:rsidR="0018237A" w:rsidRDefault="0018237A" w:rsidP="0018237A">
      <w:pPr>
        <w:pStyle w:val="Heading2"/>
        <w:rPr>
          <w:b/>
          <w:bCs/>
        </w:rPr>
      </w:pPr>
      <w:r w:rsidRPr="0018237A">
        <w:rPr>
          <w:rFonts w:hint="cs"/>
          <w:b/>
          <w:bCs/>
          <w:cs/>
        </w:rPr>
        <w:t xml:space="preserve">ผลการยิงข้ามเครือข่ายไปยัง </w:t>
      </w:r>
      <w:r w:rsidRPr="0018237A">
        <w:rPr>
          <w:rFonts w:hint="cs"/>
          <w:b/>
          <w:bCs/>
        </w:rPr>
        <w:t>Cloud VM</w:t>
      </w:r>
      <w:r w:rsidRPr="0018237A">
        <w:rPr>
          <w:b/>
          <w:bCs/>
        </w:rPr>
        <w:t xml:space="preserve"> </w:t>
      </w:r>
      <w:r>
        <w:rPr>
          <w:rFonts w:hint="cs"/>
          <w:b/>
          <w:bCs/>
          <w:cs/>
        </w:rPr>
        <w:t>กลุ่ม</w:t>
      </w:r>
      <w:r>
        <w:rPr>
          <w:b/>
          <w:bCs/>
        </w:rPr>
        <w:t xml:space="preserve"> 03</w:t>
      </w:r>
    </w:p>
    <w:p w14:paraId="4ACB09E8" w14:textId="77777777" w:rsidR="005A0F63" w:rsidRDefault="005A0F63" w:rsidP="005A0F63">
      <w:pPr>
        <w:jc w:val="center"/>
      </w:pPr>
      <w:r w:rsidRPr="00D97F1E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TH"/>
        </w:rPr>
        <w:drawing>
          <wp:inline distT="0" distB="0" distL="0" distR="0" wp14:anchorId="2EA391EA" wp14:editId="54218A0F">
            <wp:extent cx="3600000" cy="2975803"/>
            <wp:effectExtent l="0" t="0" r="0" b="0"/>
            <wp:docPr id="1945848317" name="Picture 1" descr="A person and child in clown clothing holding ballo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59186" name="Picture 1" descr="A person and child in clown clothing holding balloon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F0C1" w14:textId="3BA07989" w:rsidR="005A0F63" w:rsidRDefault="005A0F63" w:rsidP="005A0F63">
      <w:pPr>
        <w:pStyle w:val="Caption"/>
        <w:jc w:val="center"/>
        <w:rPr>
          <w:rFonts w:cs="TH Sarabun New"/>
          <w:i w:val="0"/>
          <w:iCs w:val="0"/>
          <w:color w:val="000000" w:themeColor="text1"/>
          <w:sz w:val="32"/>
          <w:szCs w:val="32"/>
        </w:rPr>
      </w:pPr>
      <w:r w:rsidRPr="005A0F63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ภาพที่ 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ภาพที่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>\* ARABIC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6C10C0">
        <w:rPr>
          <w:rFonts w:cs="TH Sarabun New"/>
          <w:i w:val="0"/>
          <w:iCs w:val="0"/>
          <w:noProof/>
          <w:color w:val="000000" w:themeColor="text1"/>
          <w:sz w:val="32"/>
          <w:szCs w:val="32"/>
          <w:cs/>
        </w:rPr>
        <w:t>11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Pr="005A0F63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proofErr w:type="spellStart"/>
      <w:r w:rsidRPr="005A0F63">
        <w:rPr>
          <w:rFonts w:cs="TH Sarabun New"/>
          <w:i w:val="0"/>
          <w:iCs w:val="0"/>
          <w:color w:val="000000" w:themeColor="text1"/>
          <w:sz w:val="32"/>
          <w:szCs w:val="32"/>
        </w:rPr>
        <w:t>dsds</w:t>
      </w:r>
      <w:proofErr w:type="spellEnd"/>
    </w:p>
    <w:p w14:paraId="64EC1665" w14:textId="77777777" w:rsidR="005A0F63" w:rsidRPr="005A0F63" w:rsidRDefault="005A0F63" w:rsidP="005A0F63">
      <w:pPr>
        <w:ind w:firstLine="720"/>
        <w:rPr>
          <w:b/>
          <w:bCs/>
          <w:cs/>
        </w:rPr>
      </w:pPr>
      <w:r w:rsidRPr="005A0F63">
        <w:rPr>
          <w:rFonts w:eastAsia="Times New Roman"/>
          <w:b/>
          <w:bCs/>
          <w:noProof/>
          <w:color w:val="auto"/>
          <w:kern w:val="2"/>
          <w:cs/>
          <w:lang w:val="en-TH"/>
          <w14:ligatures w14:val="standardContextual"/>
        </w:rPr>
        <w:t>ผลการสังเกต</w:t>
      </w:r>
    </w:p>
    <w:p w14:paraId="50240B50" w14:textId="77777777" w:rsidR="005A0F63" w:rsidRPr="005A0F63" w:rsidRDefault="005A0F63" w:rsidP="005A0F63"/>
    <w:p w14:paraId="11D2E81D" w14:textId="77777777" w:rsidR="0018237A" w:rsidRDefault="0018237A" w:rsidP="0018237A">
      <w:pPr>
        <w:pStyle w:val="Heading2"/>
        <w:rPr>
          <w:b/>
          <w:bCs/>
        </w:rPr>
      </w:pPr>
      <w:r w:rsidRPr="0018237A">
        <w:rPr>
          <w:rFonts w:hint="cs"/>
          <w:b/>
          <w:bCs/>
          <w:cs/>
        </w:rPr>
        <w:lastRenderedPageBreak/>
        <w:t xml:space="preserve">ผลการยิงข้ามเครือข่ายไปยัง </w:t>
      </w:r>
      <w:r w:rsidRPr="0018237A">
        <w:rPr>
          <w:rFonts w:hint="cs"/>
          <w:b/>
          <w:bCs/>
        </w:rPr>
        <w:t>Cloud VM</w:t>
      </w:r>
      <w:r w:rsidRPr="0018237A">
        <w:rPr>
          <w:b/>
          <w:bCs/>
        </w:rPr>
        <w:t xml:space="preserve"> </w:t>
      </w:r>
      <w:r>
        <w:rPr>
          <w:rFonts w:hint="cs"/>
          <w:b/>
          <w:bCs/>
          <w:cs/>
        </w:rPr>
        <w:t>กลุ่ม</w:t>
      </w:r>
      <w:r>
        <w:rPr>
          <w:b/>
          <w:bCs/>
        </w:rPr>
        <w:t xml:space="preserve"> 04</w:t>
      </w:r>
    </w:p>
    <w:p w14:paraId="631F5129" w14:textId="77777777" w:rsidR="005A0F63" w:rsidRDefault="005A0F63" w:rsidP="005A0F63">
      <w:pPr>
        <w:jc w:val="center"/>
      </w:pPr>
      <w:r w:rsidRPr="00D97F1E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TH"/>
        </w:rPr>
        <w:drawing>
          <wp:inline distT="0" distB="0" distL="0" distR="0" wp14:anchorId="77890ED6" wp14:editId="600B271E">
            <wp:extent cx="3600000" cy="2975803"/>
            <wp:effectExtent l="0" t="0" r="0" b="0"/>
            <wp:docPr id="150689994" name="Picture 1" descr="A person and child in clown clothing holding ballo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59186" name="Picture 1" descr="A person and child in clown clothing holding balloon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8DAD" w14:textId="1B94A4F7" w:rsidR="005A0F63" w:rsidRDefault="005A0F63" w:rsidP="005A0F63">
      <w:pPr>
        <w:pStyle w:val="Caption"/>
        <w:jc w:val="center"/>
        <w:rPr>
          <w:rFonts w:cs="TH Sarabun New"/>
          <w:i w:val="0"/>
          <w:iCs w:val="0"/>
          <w:color w:val="000000" w:themeColor="text1"/>
          <w:sz w:val="32"/>
          <w:szCs w:val="32"/>
        </w:rPr>
      </w:pPr>
      <w:r w:rsidRPr="005A0F63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ภาพที่ 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ภาพที่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>\* ARABIC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6C10C0">
        <w:rPr>
          <w:rFonts w:cs="TH Sarabun New"/>
          <w:i w:val="0"/>
          <w:iCs w:val="0"/>
          <w:noProof/>
          <w:color w:val="000000" w:themeColor="text1"/>
          <w:sz w:val="32"/>
          <w:szCs w:val="32"/>
          <w:cs/>
        </w:rPr>
        <w:t>12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Pr="005A0F63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proofErr w:type="spellStart"/>
      <w:r w:rsidRPr="005A0F63">
        <w:rPr>
          <w:rFonts w:cs="TH Sarabun New"/>
          <w:i w:val="0"/>
          <w:iCs w:val="0"/>
          <w:color w:val="000000" w:themeColor="text1"/>
          <w:sz w:val="32"/>
          <w:szCs w:val="32"/>
        </w:rPr>
        <w:t>dsad</w:t>
      </w:r>
      <w:proofErr w:type="spellEnd"/>
    </w:p>
    <w:p w14:paraId="293D0263" w14:textId="77777777" w:rsidR="005A0F63" w:rsidRPr="005A0F63" w:rsidRDefault="005A0F63" w:rsidP="005A0F63">
      <w:pPr>
        <w:ind w:firstLine="720"/>
        <w:rPr>
          <w:b/>
          <w:bCs/>
          <w:cs/>
        </w:rPr>
      </w:pPr>
      <w:r w:rsidRPr="005A0F63">
        <w:rPr>
          <w:rFonts w:eastAsia="Times New Roman"/>
          <w:b/>
          <w:bCs/>
          <w:noProof/>
          <w:color w:val="auto"/>
          <w:kern w:val="2"/>
          <w:cs/>
          <w:lang w:val="en-TH"/>
          <w14:ligatures w14:val="standardContextual"/>
        </w:rPr>
        <w:t>ผลการสังเกต</w:t>
      </w:r>
    </w:p>
    <w:p w14:paraId="24914FF5" w14:textId="77777777" w:rsidR="005A0F63" w:rsidRPr="005A0F63" w:rsidRDefault="005A0F63" w:rsidP="005A0F63"/>
    <w:p w14:paraId="75B5221F" w14:textId="77777777" w:rsidR="0018237A" w:rsidRDefault="0018237A" w:rsidP="0018237A">
      <w:pPr>
        <w:pStyle w:val="Heading2"/>
        <w:rPr>
          <w:b/>
          <w:bCs/>
        </w:rPr>
      </w:pPr>
      <w:r w:rsidRPr="0018237A">
        <w:rPr>
          <w:rFonts w:hint="cs"/>
          <w:b/>
          <w:bCs/>
          <w:cs/>
        </w:rPr>
        <w:t xml:space="preserve">ผลการยิงข้ามเครือข่ายไปยัง </w:t>
      </w:r>
      <w:r w:rsidRPr="0018237A">
        <w:rPr>
          <w:rFonts w:hint="cs"/>
          <w:b/>
          <w:bCs/>
        </w:rPr>
        <w:t>Cloud VM</w:t>
      </w:r>
      <w:r w:rsidRPr="0018237A">
        <w:rPr>
          <w:b/>
          <w:bCs/>
        </w:rPr>
        <w:t xml:space="preserve"> </w:t>
      </w:r>
      <w:r>
        <w:rPr>
          <w:rFonts w:hint="cs"/>
          <w:b/>
          <w:bCs/>
          <w:cs/>
        </w:rPr>
        <w:t>กลุ่ม</w:t>
      </w:r>
      <w:r>
        <w:rPr>
          <w:b/>
          <w:bCs/>
        </w:rPr>
        <w:t xml:space="preserve"> 05</w:t>
      </w:r>
    </w:p>
    <w:p w14:paraId="40EB0156" w14:textId="77777777" w:rsidR="005A0F63" w:rsidRDefault="005A0F63" w:rsidP="005A0F63">
      <w:pPr>
        <w:jc w:val="center"/>
      </w:pPr>
      <w:r w:rsidRPr="00D97F1E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TH"/>
        </w:rPr>
        <w:drawing>
          <wp:inline distT="0" distB="0" distL="0" distR="0" wp14:anchorId="743832CC" wp14:editId="2B01AFBA">
            <wp:extent cx="3600000" cy="2975803"/>
            <wp:effectExtent l="0" t="0" r="0" b="0"/>
            <wp:docPr id="1979189068" name="Picture 1" descr="A person and child in clown clothing holding ballo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59186" name="Picture 1" descr="A person and child in clown clothing holding balloon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26AC" w14:textId="27531E0D" w:rsidR="005A0F63" w:rsidRDefault="005A0F63" w:rsidP="005A0F63">
      <w:pPr>
        <w:pStyle w:val="Caption"/>
        <w:jc w:val="center"/>
        <w:rPr>
          <w:rFonts w:cs="TH Sarabun New"/>
          <w:i w:val="0"/>
          <w:iCs w:val="0"/>
          <w:color w:val="000000" w:themeColor="text1"/>
          <w:sz w:val="32"/>
          <w:szCs w:val="32"/>
        </w:rPr>
      </w:pPr>
      <w:r w:rsidRPr="005A0F63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ภาพที่ 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ภาพที่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>\* ARABIC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6C10C0">
        <w:rPr>
          <w:rFonts w:cs="TH Sarabun New"/>
          <w:i w:val="0"/>
          <w:iCs w:val="0"/>
          <w:noProof/>
          <w:color w:val="000000" w:themeColor="text1"/>
          <w:sz w:val="32"/>
          <w:szCs w:val="32"/>
          <w:cs/>
        </w:rPr>
        <w:t>13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Pr="005A0F63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proofErr w:type="spellStart"/>
      <w:r w:rsidRPr="005A0F63">
        <w:rPr>
          <w:rFonts w:cs="TH Sarabun New"/>
          <w:i w:val="0"/>
          <w:iCs w:val="0"/>
          <w:color w:val="000000" w:themeColor="text1"/>
          <w:sz w:val="32"/>
          <w:szCs w:val="32"/>
        </w:rPr>
        <w:t>dsad</w:t>
      </w:r>
      <w:proofErr w:type="spellEnd"/>
    </w:p>
    <w:p w14:paraId="7E9B5392" w14:textId="77777777" w:rsidR="005A0F63" w:rsidRPr="005A0F63" w:rsidRDefault="005A0F63" w:rsidP="005A0F63">
      <w:pPr>
        <w:ind w:firstLine="720"/>
        <w:rPr>
          <w:b/>
          <w:bCs/>
          <w:cs/>
        </w:rPr>
      </w:pPr>
      <w:r w:rsidRPr="005A0F63">
        <w:rPr>
          <w:rFonts w:eastAsia="Times New Roman"/>
          <w:b/>
          <w:bCs/>
          <w:noProof/>
          <w:color w:val="auto"/>
          <w:kern w:val="2"/>
          <w:cs/>
          <w:lang w:val="en-TH"/>
          <w14:ligatures w14:val="standardContextual"/>
        </w:rPr>
        <w:t>ผลการสังเกต</w:t>
      </w:r>
    </w:p>
    <w:p w14:paraId="27E205FF" w14:textId="77777777" w:rsidR="005A0F63" w:rsidRPr="005A0F63" w:rsidRDefault="005A0F63" w:rsidP="005A0F63"/>
    <w:p w14:paraId="250CC827" w14:textId="77777777" w:rsidR="0018237A" w:rsidRDefault="0018237A" w:rsidP="0018237A">
      <w:pPr>
        <w:pStyle w:val="Heading2"/>
        <w:rPr>
          <w:b/>
          <w:bCs/>
        </w:rPr>
      </w:pPr>
      <w:r w:rsidRPr="0018237A">
        <w:rPr>
          <w:rFonts w:hint="cs"/>
          <w:b/>
          <w:bCs/>
          <w:cs/>
        </w:rPr>
        <w:lastRenderedPageBreak/>
        <w:t xml:space="preserve">ผลการยิงข้ามเครือข่ายไปยัง </w:t>
      </w:r>
      <w:r w:rsidRPr="0018237A">
        <w:rPr>
          <w:rFonts w:hint="cs"/>
          <w:b/>
          <w:bCs/>
        </w:rPr>
        <w:t>Cloud VM</w:t>
      </w:r>
      <w:r w:rsidRPr="0018237A">
        <w:rPr>
          <w:b/>
          <w:bCs/>
        </w:rPr>
        <w:t xml:space="preserve"> </w:t>
      </w:r>
      <w:r>
        <w:rPr>
          <w:rFonts w:hint="cs"/>
          <w:b/>
          <w:bCs/>
          <w:cs/>
        </w:rPr>
        <w:t>กลุ่ม</w:t>
      </w:r>
      <w:r>
        <w:rPr>
          <w:b/>
          <w:bCs/>
        </w:rPr>
        <w:t xml:space="preserve"> 07</w:t>
      </w:r>
    </w:p>
    <w:p w14:paraId="766742B4" w14:textId="77777777" w:rsidR="005A0F63" w:rsidRDefault="005A0F63" w:rsidP="005A0F63">
      <w:pPr>
        <w:jc w:val="center"/>
      </w:pPr>
      <w:r w:rsidRPr="00D97F1E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TH"/>
        </w:rPr>
        <w:drawing>
          <wp:inline distT="0" distB="0" distL="0" distR="0" wp14:anchorId="05424F52" wp14:editId="5BE9C192">
            <wp:extent cx="3600000" cy="2975803"/>
            <wp:effectExtent l="0" t="0" r="0" b="0"/>
            <wp:docPr id="1821076786" name="Picture 1" descr="A person and child in clown clothing holding ballo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59186" name="Picture 1" descr="A person and child in clown clothing holding balloon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D89E" w14:textId="25CE71E8" w:rsidR="005A0F63" w:rsidRDefault="005A0F63" w:rsidP="005A0F63">
      <w:pPr>
        <w:pStyle w:val="Caption"/>
        <w:jc w:val="center"/>
        <w:rPr>
          <w:rFonts w:cs="TH Sarabun New"/>
          <w:i w:val="0"/>
          <w:iCs w:val="0"/>
          <w:color w:val="000000" w:themeColor="text1"/>
          <w:sz w:val="32"/>
          <w:szCs w:val="32"/>
        </w:rPr>
      </w:pPr>
      <w:r w:rsidRPr="005A0F63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ภาพที่ 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ภาพที่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>\* ARABIC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6C10C0">
        <w:rPr>
          <w:rFonts w:cs="TH Sarabun New"/>
          <w:i w:val="0"/>
          <w:iCs w:val="0"/>
          <w:noProof/>
          <w:color w:val="000000" w:themeColor="text1"/>
          <w:sz w:val="32"/>
          <w:szCs w:val="32"/>
          <w:cs/>
        </w:rPr>
        <w:t>14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Pr="005A0F63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proofErr w:type="spellStart"/>
      <w:r w:rsidRPr="005A0F63">
        <w:rPr>
          <w:rFonts w:cs="TH Sarabun New"/>
          <w:i w:val="0"/>
          <w:iCs w:val="0"/>
          <w:color w:val="000000" w:themeColor="text1"/>
          <w:sz w:val="32"/>
          <w:szCs w:val="32"/>
        </w:rPr>
        <w:t>dsad</w:t>
      </w:r>
      <w:proofErr w:type="spellEnd"/>
    </w:p>
    <w:p w14:paraId="54610E86" w14:textId="77777777" w:rsidR="005A0F63" w:rsidRPr="00D91937" w:rsidRDefault="00D91937" w:rsidP="00D91937">
      <w:pPr>
        <w:ind w:firstLine="720"/>
        <w:rPr>
          <w:b/>
          <w:bCs/>
        </w:rPr>
      </w:pPr>
      <w:r w:rsidRPr="005A0F63">
        <w:rPr>
          <w:rFonts w:eastAsia="Times New Roman"/>
          <w:b/>
          <w:bCs/>
          <w:noProof/>
          <w:color w:val="auto"/>
          <w:kern w:val="2"/>
          <w:cs/>
          <w:lang w:val="en-TH"/>
          <w14:ligatures w14:val="standardContextual"/>
        </w:rPr>
        <w:t>ผลการสังเกต</w:t>
      </w:r>
    </w:p>
    <w:p w14:paraId="2A76FE87" w14:textId="77777777" w:rsidR="0018237A" w:rsidRDefault="0018237A" w:rsidP="0018237A">
      <w:pPr>
        <w:pStyle w:val="Heading2"/>
        <w:rPr>
          <w:b/>
          <w:bCs/>
        </w:rPr>
      </w:pPr>
      <w:r w:rsidRPr="0018237A">
        <w:rPr>
          <w:rFonts w:hint="cs"/>
          <w:b/>
          <w:bCs/>
          <w:cs/>
        </w:rPr>
        <w:t xml:space="preserve">ผลการยิงข้ามเครือข่ายไปยัง </w:t>
      </w:r>
      <w:r w:rsidRPr="0018237A">
        <w:rPr>
          <w:rFonts w:hint="cs"/>
          <w:b/>
          <w:bCs/>
        </w:rPr>
        <w:t>Cloud VM</w:t>
      </w:r>
      <w:r w:rsidRPr="0018237A">
        <w:rPr>
          <w:b/>
          <w:bCs/>
        </w:rPr>
        <w:t xml:space="preserve"> </w:t>
      </w:r>
      <w:r>
        <w:rPr>
          <w:rFonts w:hint="cs"/>
          <w:b/>
          <w:bCs/>
          <w:cs/>
        </w:rPr>
        <w:t>กลุ่ม</w:t>
      </w:r>
      <w:r>
        <w:rPr>
          <w:b/>
          <w:bCs/>
        </w:rPr>
        <w:t xml:space="preserve"> 08</w:t>
      </w:r>
    </w:p>
    <w:p w14:paraId="320F3E56" w14:textId="77777777" w:rsidR="00D91937" w:rsidRDefault="00D91937" w:rsidP="00D91937">
      <w:pPr>
        <w:jc w:val="center"/>
      </w:pPr>
      <w:r w:rsidRPr="00D97F1E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TH"/>
        </w:rPr>
        <w:drawing>
          <wp:inline distT="0" distB="0" distL="0" distR="0" wp14:anchorId="0138667C" wp14:editId="6BC05998">
            <wp:extent cx="3600000" cy="2975803"/>
            <wp:effectExtent l="0" t="0" r="0" b="0"/>
            <wp:docPr id="1437084097" name="Picture 1" descr="A person and child in clown clothing holding ballo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59186" name="Picture 1" descr="A person and child in clown clothing holding balloon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330D" w14:textId="3A1428B3" w:rsidR="00D91937" w:rsidRDefault="00D91937" w:rsidP="00D91937">
      <w:pPr>
        <w:pStyle w:val="Caption"/>
        <w:jc w:val="center"/>
        <w:rPr>
          <w:rFonts w:cs="TH Sarabun New"/>
          <w:i w:val="0"/>
          <w:iCs w:val="0"/>
          <w:color w:val="000000" w:themeColor="text1"/>
          <w:sz w:val="32"/>
          <w:szCs w:val="32"/>
        </w:rPr>
      </w:pPr>
      <w:r w:rsidRPr="00D91937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ภาพที่ 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ภาพที่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>\* ARABIC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6C10C0">
        <w:rPr>
          <w:rFonts w:cs="TH Sarabun New"/>
          <w:i w:val="0"/>
          <w:iCs w:val="0"/>
          <w:noProof/>
          <w:color w:val="000000" w:themeColor="text1"/>
          <w:sz w:val="32"/>
          <w:szCs w:val="32"/>
          <w:cs/>
        </w:rPr>
        <w:t>15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Pr="00D91937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proofErr w:type="spellStart"/>
      <w:r w:rsidRPr="00D91937">
        <w:rPr>
          <w:rFonts w:cs="TH Sarabun New"/>
          <w:i w:val="0"/>
          <w:iCs w:val="0"/>
          <w:color w:val="000000" w:themeColor="text1"/>
          <w:sz w:val="32"/>
          <w:szCs w:val="32"/>
        </w:rPr>
        <w:t>dsa</w:t>
      </w:r>
      <w:proofErr w:type="spellEnd"/>
    </w:p>
    <w:p w14:paraId="13CE29FB" w14:textId="77777777" w:rsidR="00D91937" w:rsidRPr="00D91937" w:rsidRDefault="00D91937" w:rsidP="00D91937">
      <w:pPr>
        <w:ind w:firstLine="720"/>
        <w:rPr>
          <w:b/>
          <w:bCs/>
        </w:rPr>
      </w:pPr>
      <w:r w:rsidRPr="005A0F63">
        <w:rPr>
          <w:rFonts w:eastAsia="Times New Roman"/>
          <w:b/>
          <w:bCs/>
          <w:noProof/>
          <w:color w:val="auto"/>
          <w:kern w:val="2"/>
          <w:cs/>
          <w:lang w:val="en-TH"/>
          <w14:ligatures w14:val="standardContextual"/>
        </w:rPr>
        <w:t>ผลการสังเกต</w:t>
      </w:r>
    </w:p>
    <w:p w14:paraId="672D34C2" w14:textId="77777777" w:rsidR="00D91937" w:rsidRPr="00D91937" w:rsidRDefault="00D91937" w:rsidP="00D91937"/>
    <w:p w14:paraId="4C4DE79E" w14:textId="77777777" w:rsidR="0018237A" w:rsidRDefault="0018237A" w:rsidP="0018237A">
      <w:pPr>
        <w:pStyle w:val="Heading2"/>
        <w:rPr>
          <w:b/>
          <w:bCs/>
        </w:rPr>
      </w:pPr>
      <w:r w:rsidRPr="0018237A">
        <w:rPr>
          <w:rFonts w:hint="cs"/>
          <w:b/>
          <w:bCs/>
          <w:cs/>
        </w:rPr>
        <w:lastRenderedPageBreak/>
        <w:t xml:space="preserve">ผลการยิงข้ามเครือข่ายไปยัง </w:t>
      </w:r>
      <w:r w:rsidRPr="0018237A">
        <w:rPr>
          <w:rFonts w:hint="cs"/>
          <w:b/>
          <w:bCs/>
        </w:rPr>
        <w:t>Cloud VM</w:t>
      </w:r>
      <w:r w:rsidRPr="0018237A">
        <w:rPr>
          <w:b/>
          <w:bCs/>
        </w:rPr>
        <w:t xml:space="preserve"> </w:t>
      </w:r>
      <w:r>
        <w:rPr>
          <w:rFonts w:hint="cs"/>
          <w:b/>
          <w:bCs/>
          <w:cs/>
        </w:rPr>
        <w:t>กลุ่ม</w:t>
      </w:r>
      <w:r>
        <w:rPr>
          <w:b/>
          <w:bCs/>
        </w:rPr>
        <w:t xml:space="preserve"> 0</w:t>
      </w:r>
      <w:r w:rsidR="005A0F63">
        <w:rPr>
          <w:b/>
          <w:bCs/>
        </w:rPr>
        <w:t>9</w:t>
      </w:r>
    </w:p>
    <w:p w14:paraId="63BB7CE0" w14:textId="77777777" w:rsidR="00E87E97" w:rsidRDefault="00E87E97" w:rsidP="00E87E97">
      <w:pPr>
        <w:jc w:val="center"/>
      </w:pPr>
      <w:r w:rsidRPr="00D97F1E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TH"/>
        </w:rPr>
        <w:drawing>
          <wp:inline distT="0" distB="0" distL="0" distR="0" wp14:anchorId="1A3E973E" wp14:editId="6E3CD4E0">
            <wp:extent cx="3600000" cy="2975803"/>
            <wp:effectExtent l="0" t="0" r="0" b="0"/>
            <wp:docPr id="602599914" name="Picture 1" descr="A person and child in clown clothing holding ballo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59186" name="Picture 1" descr="A person and child in clown clothing holding balloon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8D78" w14:textId="2CC56A39" w:rsidR="0018237A" w:rsidRDefault="00E87E97" w:rsidP="002C49B8">
      <w:pPr>
        <w:pStyle w:val="Caption"/>
        <w:jc w:val="center"/>
        <w:rPr>
          <w:rFonts w:cs="TH Sarabun New"/>
          <w:i w:val="0"/>
          <w:iCs w:val="0"/>
          <w:color w:val="000000" w:themeColor="text1"/>
          <w:sz w:val="32"/>
          <w:szCs w:val="32"/>
        </w:rPr>
      </w:pPr>
      <w:r w:rsidRPr="00E87E97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ภาพที่ 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ภาพที่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>\* ARABIC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6C10C0">
        <w:rPr>
          <w:rFonts w:cs="TH Sarabun New"/>
          <w:i w:val="0"/>
          <w:iCs w:val="0"/>
          <w:noProof/>
          <w:color w:val="000000" w:themeColor="text1"/>
          <w:sz w:val="32"/>
          <w:szCs w:val="32"/>
          <w:cs/>
        </w:rPr>
        <w:t>16</w:t>
      </w:r>
      <w:r w:rsid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Pr="00E87E97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proofErr w:type="spellStart"/>
      <w:r w:rsidRPr="00E87E97">
        <w:rPr>
          <w:rFonts w:cs="TH Sarabun New"/>
          <w:i w:val="0"/>
          <w:iCs w:val="0"/>
          <w:color w:val="000000" w:themeColor="text1"/>
          <w:sz w:val="32"/>
          <w:szCs w:val="32"/>
        </w:rPr>
        <w:t>dsa</w:t>
      </w:r>
      <w:proofErr w:type="spellEnd"/>
    </w:p>
    <w:p w14:paraId="33398803" w14:textId="0F357B28" w:rsidR="006F769B" w:rsidRDefault="00A177C5" w:rsidP="006F769B">
      <w:pPr>
        <w:ind w:firstLine="720"/>
        <w:rPr>
          <w:rFonts w:eastAsia="Times New Roman"/>
          <w:b/>
          <w:bCs/>
          <w:noProof/>
          <w:color w:val="auto"/>
          <w:kern w:val="2"/>
          <w:lang w:val="en-TH"/>
          <w14:ligatures w14:val="standardContextual"/>
        </w:rPr>
      </w:pPr>
      <w:r w:rsidRPr="005A0F63">
        <w:rPr>
          <w:rFonts w:eastAsia="Times New Roman"/>
          <w:b/>
          <w:bCs/>
          <w:noProof/>
          <w:color w:val="auto"/>
          <w:kern w:val="2"/>
          <w:cs/>
          <w:lang w:val="en-TH"/>
          <w14:ligatures w14:val="standardContextual"/>
        </w:rPr>
        <w:t>ผลการสังเกต</w:t>
      </w:r>
    </w:p>
    <w:p w14:paraId="6A01D088" w14:textId="0263D9CA" w:rsidR="006F769B" w:rsidRPr="006F769B" w:rsidRDefault="006F769B" w:rsidP="006F769B">
      <w:pPr>
        <w:pStyle w:val="Heading2"/>
        <w:rPr>
          <w:rFonts w:hint="cs"/>
          <w:noProof/>
          <w:lang w:val="en-TH"/>
        </w:rPr>
      </w:pPr>
      <w:r w:rsidRPr="006F769B">
        <w:rPr>
          <w:rFonts w:hint="cs"/>
          <w:b/>
          <w:bCs/>
        </w:rPr>
        <w:t>Observability</w:t>
      </w:r>
      <w:r>
        <w:rPr>
          <w:b/>
          <w:bCs/>
        </w:rPr>
        <w:t xml:space="preserve"> Dashboard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7318"/>
      </w:tblGrid>
      <w:tr w:rsidR="006F769B" w:rsidRPr="006F769B" w14:paraId="11921EE8" w14:textId="77777777" w:rsidTr="006F769B">
        <w:trPr>
          <w:tblHeader/>
        </w:trPr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600CB7" w14:textId="77777777" w:rsidR="006F769B" w:rsidRPr="00B772CE" w:rsidRDefault="006F769B" w:rsidP="006F769B">
            <w:pPr>
              <w:spacing w:before="36" w:after="36"/>
              <w:jc w:val="center"/>
              <w:rPr>
                <w:rFonts w:eastAsia="Times New Roman"/>
                <w:b/>
                <w:bCs/>
                <w:color w:val="auto"/>
                <w:lang w:val="en-TH"/>
              </w:rPr>
            </w:pPr>
            <w:r w:rsidRPr="00B772CE">
              <w:rPr>
                <w:rFonts w:eastAsia="Times New Roman"/>
                <w:color w:val="000000"/>
                <w:cs/>
                <w:lang w:val="en-TH"/>
              </w:rPr>
              <w:t>หน้า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D49CD9" w14:textId="77777777" w:rsidR="006F769B" w:rsidRPr="00B772CE" w:rsidRDefault="006F769B" w:rsidP="006F769B">
            <w:pPr>
              <w:spacing w:before="36" w:after="36"/>
              <w:jc w:val="center"/>
              <w:rPr>
                <w:rFonts w:eastAsia="Times New Roman"/>
                <w:b/>
                <w:bCs/>
                <w:color w:val="auto"/>
                <w:lang w:val="en-TH"/>
              </w:rPr>
            </w:pPr>
            <w:r w:rsidRPr="00B772CE">
              <w:rPr>
                <w:rFonts w:eastAsia="Times New Roman"/>
                <w:color w:val="000000"/>
                <w:cs/>
                <w:lang w:val="en-TH"/>
              </w:rPr>
              <w:t>ใช้ดูอะไร</w:t>
            </w:r>
          </w:p>
        </w:tc>
      </w:tr>
      <w:tr w:rsidR="006F769B" w:rsidRPr="006F769B" w14:paraId="1C9E67B5" w14:textId="77777777" w:rsidTr="006F769B"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8573D" w14:textId="77777777" w:rsidR="006F769B" w:rsidRPr="00B772CE" w:rsidRDefault="006F769B" w:rsidP="006F769B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B772CE">
              <w:rPr>
                <w:rFonts w:eastAsia="Times New Roman"/>
                <w:color w:val="000000"/>
                <w:lang w:val="en-TH"/>
              </w:rPr>
              <w:t>/admin/queues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79867" w14:textId="356F0AE6" w:rsidR="006F769B" w:rsidRPr="00F1177A" w:rsidRDefault="006F769B" w:rsidP="006F769B">
            <w:pPr>
              <w:spacing w:before="36" w:after="36"/>
              <w:rPr>
                <w:rFonts w:eastAsia="Times New Roman"/>
                <w:color w:val="auto"/>
              </w:rPr>
            </w:pPr>
            <w:r w:rsidRPr="00B772CE">
              <w:rPr>
                <w:rFonts w:eastAsia="Times New Roman"/>
                <w:color w:val="000000"/>
                <w:lang w:val="en-TH"/>
              </w:rPr>
              <w:t xml:space="preserve">Bull-Board Waiting / Active / Completed / Failed </w:t>
            </w:r>
            <w:r w:rsidRPr="00B772CE">
              <w:rPr>
                <w:rFonts w:eastAsia="Times New Roman"/>
                <w:color w:val="000000"/>
                <w:cs/>
                <w:lang w:val="en-TH"/>
              </w:rPr>
              <w:t xml:space="preserve">พร้อมกราฟ </w:t>
            </w:r>
            <w:r w:rsidRPr="00B772CE">
              <w:rPr>
                <w:rFonts w:eastAsia="Times New Roman"/>
                <w:color w:val="000000"/>
                <w:lang w:val="en-TH"/>
              </w:rPr>
              <w:t xml:space="preserve">metrics </w:t>
            </w:r>
            <w:r w:rsidRPr="00B772CE">
              <w:rPr>
                <w:rFonts w:eastAsia="Times New Roman"/>
                <w:color w:val="000000"/>
                <w:cs/>
                <w:lang w:val="en-TH"/>
              </w:rPr>
              <w:t xml:space="preserve">รายนาทีของ </w:t>
            </w:r>
            <w:r w:rsidRPr="00B772CE">
              <w:rPr>
                <w:rFonts w:eastAsia="Times New Roman"/>
                <w:color w:val="000000"/>
                <w:lang w:val="en-TH"/>
              </w:rPr>
              <w:t>worker</w:t>
            </w:r>
            <w:r w:rsidR="00F1177A">
              <w:rPr>
                <w:rFonts w:eastAsia="Times New Roman"/>
                <w:color w:val="000000"/>
                <w:lang w:val="en-TH"/>
              </w:rPr>
              <w:t xml:space="preserve"> </w:t>
            </w:r>
            <w:r w:rsidR="00F1177A">
              <w:rPr>
                <w:rFonts w:eastAsia="Times New Roman" w:hint="cs"/>
                <w:color w:val="000000"/>
                <w:cs/>
                <w:lang w:val="en-TH"/>
              </w:rPr>
              <w:t>รวมถึง</w:t>
            </w:r>
            <w:r w:rsidR="00F1177A">
              <w:rPr>
                <w:rFonts w:eastAsia="Times New Roman"/>
                <w:color w:val="000000"/>
              </w:rPr>
              <w:t xml:space="preserve"> instance</w:t>
            </w:r>
          </w:p>
        </w:tc>
      </w:tr>
      <w:tr w:rsidR="006F769B" w:rsidRPr="006F769B" w14:paraId="77007CBE" w14:textId="77777777" w:rsidTr="006F769B"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D5EC1" w14:textId="77777777" w:rsidR="006F769B" w:rsidRPr="00B772CE" w:rsidRDefault="006F769B" w:rsidP="006F769B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B772CE">
              <w:rPr>
                <w:rFonts w:eastAsia="Times New Roman"/>
                <w:color w:val="000000"/>
                <w:lang w:val="en-TH"/>
              </w:rPr>
              <w:t>/admin/insights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8B6FB" w14:textId="77777777" w:rsidR="006F769B" w:rsidRPr="00B772CE" w:rsidRDefault="006F769B" w:rsidP="006F769B">
            <w:pPr>
              <w:spacing w:before="36" w:after="36"/>
              <w:rPr>
                <w:rFonts w:eastAsia="Times New Roman"/>
                <w:color w:val="auto"/>
                <w:lang w:val="en-TH"/>
              </w:rPr>
            </w:pPr>
            <w:r w:rsidRPr="00B772CE">
              <w:rPr>
                <w:rFonts w:eastAsia="Times New Roman"/>
                <w:color w:val="000000"/>
                <w:cs/>
                <w:lang w:val="en-TH"/>
              </w:rPr>
              <w:t>ตารางเทียบ</w:t>
            </w:r>
            <w:r w:rsidRPr="00B772CE">
              <w:rPr>
                <w:rFonts w:eastAsia="Times New Roman"/>
                <w:color w:val="000000"/>
                <w:lang w:val="en-TH"/>
              </w:rPr>
              <w:t xml:space="preserve"> Redis counter </w:t>
            </w:r>
            <w:r w:rsidRPr="00B772CE">
              <w:rPr>
                <w:rFonts w:eastAsia="Times New Roman"/>
                <w:color w:val="000000"/>
                <w:cs/>
                <w:lang w:val="en-TH"/>
              </w:rPr>
              <w:t xml:space="preserve">กับ </w:t>
            </w:r>
            <w:r w:rsidRPr="00B772CE">
              <w:rPr>
                <w:rFonts w:eastAsia="Times New Roman"/>
                <w:color w:val="000000"/>
                <w:lang w:val="en-TH"/>
              </w:rPr>
              <w:t xml:space="preserve">DB </w:t>
            </w:r>
            <w:r w:rsidRPr="00B772CE">
              <w:rPr>
                <w:rFonts w:eastAsia="Times New Roman"/>
                <w:color w:val="000000"/>
                <w:cs/>
                <w:lang w:val="en-TH"/>
              </w:rPr>
              <w:t xml:space="preserve">สด ๆ ทุก </w:t>
            </w:r>
            <w:r w:rsidRPr="00B772CE">
              <w:rPr>
                <w:rFonts w:eastAsia="Times New Roman"/>
                <w:color w:val="000000"/>
                <w:lang w:val="en-TH"/>
              </w:rPr>
              <w:t xml:space="preserve">3 </w:t>
            </w:r>
            <w:r w:rsidRPr="00B772CE">
              <w:rPr>
                <w:rFonts w:eastAsia="Times New Roman"/>
                <w:color w:val="000000"/>
                <w:cs/>
                <w:lang w:val="en-TH"/>
              </w:rPr>
              <w:t>วินาที</w:t>
            </w:r>
            <w:r w:rsidRPr="00B772CE">
              <w:rPr>
                <w:rFonts w:eastAsia="Times New Roman"/>
                <w:color w:val="000000"/>
                <w:lang w:val="en-TH"/>
              </w:rPr>
              <w:t xml:space="preserve"> </w:t>
            </w:r>
            <w:r w:rsidRPr="00B772CE">
              <w:rPr>
                <w:rFonts w:eastAsia="Times New Roman"/>
                <w:color w:val="000000"/>
                <w:cs/>
                <w:lang w:val="en-TH"/>
              </w:rPr>
              <w:t>ต่อสินค้าทุกตัว พร้อมคอลัมน์</w:t>
            </w:r>
            <w:r w:rsidRPr="00B772CE">
              <w:rPr>
                <w:rFonts w:eastAsia="Times New Roman"/>
                <w:color w:val="000000"/>
                <w:lang w:val="en-TH"/>
              </w:rPr>
              <w:t xml:space="preserve"> drift, </w:t>
            </w:r>
            <w:r w:rsidRPr="00B772CE">
              <w:rPr>
                <w:rFonts w:eastAsia="Times New Roman"/>
                <w:color w:val="000000"/>
                <w:cs/>
                <w:lang w:val="en-TH"/>
              </w:rPr>
              <w:t xml:space="preserve">จำนวน </w:t>
            </w:r>
            <w:r w:rsidRPr="00B772CE">
              <w:rPr>
                <w:rFonts w:eastAsia="Times New Roman"/>
                <w:color w:val="000000"/>
                <w:lang w:val="en-TH"/>
              </w:rPr>
              <w:t>order/</w:t>
            </w:r>
            <w:r w:rsidRPr="00B772CE">
              <w:rPr>
                <w:rFonts w:eastAsia="Times New Roman"/>
                <w:color w:val="000000"/>
                <w:cs/>
                <w:lang w:val="en-TH"/>
              </w:rPr>
              <w:t>ผู้ซื้อไม่ซ้ำ</w:t>
            </w:r>
            <w:r w:rsidRPr="00B772CE">
              <w:rPr>
                <w:rFonts w:eastAsia="Times New Roman"/>
                <w:color w:val="000000"/>
                <w:lang w:val="en-TH"/>
              </w:rPr>
              <w:t xml:space="preserve">, event loop lag, replication lag, </w:t>
            </w:r>
            <w:r w:rsidRPr="00B772CE">
              <w:rPr>
                <w:rFonts w:eastAsia="Times New Roman"/>
                <w:color w:val="000000"/>
                <w:cs/>
                <w:lang w:val="en-TH"/>
              </w:rPr>
              <w:t xml:space="preserve">สถานะ </w:t>
            </w:r>
            <w:r w:rsidRPr="00B772CE">
              <w:rPr>
                <w:rFonts w:eastAsia="Times New Roman"/>
                <w:color w:val="000000"/>
                <w:lang w:val="en-TH"/>
              </w:rPr>
              <w:t>pool</w:t>
            </w:r>
          </w:p>
        </w:tc>
      </w:tr>
    </w:tbl>
    <w:p w14:paraId="5228AF38" w14:textId="2A48FDCF" w:rsidR="006F769B" w:rsidRDefault="00B772CE" w:rsidP="00B772CE">
      <w:pPr>
        <w:pStyle w:val="Caption"/>
        <w:jc w:val="center"/>
        <w:rPr>
          <w:rFonts w:cs="TH Sarabun New"/>
          <w:i w:val="0"/>
          <w:iCs w:val="0"/>
          <w:color w:val="000000" w:themeColor="text1"/>
          <w:sz w:val="32"/>
          <w:szCs w:val="32"/>
        </w:rPr>
      </w:pPr>
      <w:r w:rsidRP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ตาราง </w:t>
      </w:r>
      <w:r w:rsidRP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P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P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P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ตาราง </w:instrText>
      </w:r>
      <w:r w:rsidRPr="00B772CE">
        <w:rPr>
          <w:rFonts w:cs="TH Sarabun New"/>
          <w:i w:val="0"/>
          <w:iCs w:val="0"/>
          <w:color w:val="000000" w:themeColor="text1"/>
          <w:sz w:val="32"/>
          <w:szCs w:val="32"/>
        </w:rPr>
        <w:instrText>\* ARABIC</w:instrText>
      </w:r>
      <w:r w:rsidRP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P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Pr="00B772CE">
        <w:rPr>
          <w:rFonts w:cs="TH Sarabun New"/>
          <w:i w:val="0"/>
          <w:iCs w:val="0"/>
          <w:noProof/>
          <w:color w:val="000000" w:themeColor="text1"/>
          <w:sz w:val="32"/>
          <w:szCs w:val="32"/>
          <w:cs/>
        </w:rPr>
        <w:t>5</w:t>
      </w:r>
      <w:r w:rsidRP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Pr="00B772CE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r w:rsidRP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หน้า </w:t>
      </w:r>
      <w:r w:rsidRPr="00B772CE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observability </w:t>
      </w:r>
      <w:r w:rsidRPr="00B772C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>ที่มีในระบบ</w:t>
      </w:r>
    </w:p>
    <w:p w14:paraId="3B23163B" w14:textId="13640988" w:rsidR="00B772CE" w:rsidRDefault="00B772CE">
      <w:r>
        <w:br w:type="page"/>
      </w:r>
    </w:p>
    <w:p w14:paraId="7F0C3B25" w14:textId="341762E1" w:rsidR="006C10C0" w:rsidRDefault="006C10C0" w:rsidP="006C10C0">
      <w:pPr>
        <w:jc w:val="center"/>
        <w:rPr>
          <w:rFonts w:eastAsiaTheme="majorEastAsia"/>
          <w:kern w:val="2"/>
          <w14:ligatures w14:val="standardContextual"/>
        </w:rPr>
      </w:pPr>
      <w:r w:rsidRPr="006C10C0">
        <w:rPr>
          <w:rFonts w:eastAsiaTheme="majorEastAsia"/>
          <w:kern w:val="2"/>
          <w14:ligatures w14:val="standardContextual"/>
        </w:rPr>
        <w:lastRenderedPageBreak/>
        <w:drawing>
          <wp:inline distT="0" distB="0" distL="0" distR="0" wp14:anchorId="003918D9" wp14:editId="41D4116B">
            <wp:extent cx="5731510" cy="3230880"/>
            <wp:effectExtent l="0" t="0" r="0" b="0"/>
            <wp:docPr id="7452002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00264" name="Picture 1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7D13" w14:textId="68F1CF1E" w:rsidR="006C10C0" w:rsidRPr="006C10C0" w:rsidRDefault="006C10C0" w:rsidP="006C10C0">
      <w:pPr>
        <w:jc w:val="center"/>
        <w:rPr>
          <w:rFonts w:eastAsia="Times New Roman"/>
          <w:color w:val="auto"/>
          <w:lang w:val="en-TH"/>
        </w:rPr>
      </w:pPr>
      <w:r>
        <w:rPr>
          <w:cs/>
        </w:rPr>
        <w:t xml:space="preserve">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ภาพที่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17</w:t>
      </w:r>
      <w:r>
        <w:rPr>
          <w:cs/>
        </w:rPr>
        <w:fldChar w:fldCharType="end"/>
      </w:r>
      <w:r>
        <w:t xml:space="preserve"> </w:t>
      </w:r>
      <w:r>
        <w:rPr>
          <w:rFonts w:hint="cs"/>
          <w:cs/>
        </w:rPr>
        <w:t xml:space="preserve">หน้า </w:t>
      </w:r>
      <w:r>
        <w:t>Dashboard path</w:t>
      </w:r>
      <w:r>
        <w:t xml:space="preserve"> </w:t>
      </w:r>
      <w:r w:rsidRPr="00B772CE">
        <w:rPr>
          <w:rFonts w:eastAsia="Times New Roman"/>
          <w:color w:val="000000"/>
          <w:lang w:val="en-TH"/>
        </w:rPr>
        <w:t>/admin/queues</w:t>
      </w:r>
    </w:p>
    <w:p w14:paraId="7FCE58E8" w14:textId="7A2EB330" w:rsidR="00B772CE" w:rsidRDefault="00B772CE" w:rsidP="00B772CE">
      <w:pPr>
        <w:pStyle w:val="Heading3"/>
        <w:numPr>
          <w:ilvl w:val="0"/>
          <w:numId w:val="0"/>
        </w:numPr>
        <w:jc w:val="center"/>
      </w:pPr>
      <w:r w:rsidRPr="00B772CE">
        <w:rPr>
          <w:cs/>
        </w:rPr>
        <w:drawing>
          <wp:inline distT="0" distB="0" distL="0" distR="0" wp14:anchorId="6C9D2ADA" wp14:editId="65D6DCAC">
            <wp:extent cx="5731510" cy="4578985"/>
            <wp:effectExtent l="0" t="0" r="0" b="5715"/>
            <wp:docPr id="98562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2458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8C93" w14:textId="697747DF" w:rsidR="00B772CE" w:rsidRPr="00E463EC" w:rsidRDefault="00B772CE" w:rsidP="00B772CE">
      <w:pPr>
        <w:spacing w:before="36" w:after="36"/>
        <w:jc w:val="center"/>
        <w:rPr>
          <w:rFonts w:eastAsia="Times New Roman"/>
        </w:rPr>
      </w:pPr>
      <w:r w:rsidRPr="00B772CE">
        <w:rPr>
          <w:cs/>
        </w:rPr>
        <w:t xml:space="preserve">ภาพที่ </w:t>
      </w:r>
      <w:r w:rsidRPr="00B772CE">
        <w:rPr>
          <w:cs/>
        </w:rPr>
        <w:fldChar w:fldCharType="begin"/>
      </w:r>
      <w:r w:rsidRPr="00B772CE">
        <w:rPr>
          <w:cs/>
        </w:rPr>
        <w:instrText xml:space="preserve"> </w:instrText>
      </w:r>
      <w:r w:rsidRPr="00B772CE">
        <w:instrText xml:space="preserve">SEQ </w:instrText>
      </w:r>
      <w:r w:rsidRPr="00B772CE">
        <w:rPr>
          <w:cs/>
        </w:rPr>
        <w:instrText xml:space="preserve">ภาพที่ </w:instrText>
      </w:r>
      <w:r w:rsidRPr="00B772CE">
        <w:instrText>\* ARABIC</w:instrText>
      </w:r>
      <w:r w:rsidRPr="00B772CE">
        <w:rPr>
          <w:cs/>
        </w:rPr>
        <w:instrText xml:space="preserve"> </w:instrText>
      </w:r>
      <w:r w:rsidRPr="00B772CE">
        <w:rPr>
          <w:cs/>
        </w:rPr>
        <w:fldChar w:fldCharType="separate"/>
      </w:r>
      <w:r w:rsidR="006C10C0">
        <w:rPr>
          <w:noProof/>
          <w:cs/>
        </w:rPr>
        <w:t>18</w:t>
      </w:r>
      <w:r w:rsidRPr="00B772CE">
        <w:rPr>
          <w:cs/>
        </w:rPr>
        <w:fldChar w:fldCharType="end"/>
      </w:r>
      <w:r w:rsidRPr="00B772CE">
        <w:t xml:space="preserve"> </w:t>
      </w:r>
      <w:r w:rsidR="006C10C0">
        <w:rPr>
          <w:rFonts w:hint="cs"/>
          <w:cs/>
        </w:rPr>
        <w:t xml:space="preserve">หน้า </w:t>
      </w:r>
      <w:r w:rsidR="006C10C0">
        <w:t xml:space="preserve">Dashboard path </w:t>
      </w:r>
      <w:r w:rsidRPr="00B772CE">
        <w:rPr>
          <w:rFonts w:eastAsia="Times New Roman"/>
          <w:lang w:val="en-TH"/>
        </w:rPr>
        <w:t>/admin</w:t>
      </w:r>
      <w:r w:rsidR="00F1177A">
        <w:rPr>
          <w:rFonts w:eastAsia="Times New Roman"/>
          <w:lang w:val="en-TH"/>
        </w:rPr>
        <w:t>/insight</w:t>
      </w:r>
      <w:r w:rsidR="006535D6">
        <w:rPr>
          <w:rFonts w:eastAsia="Times New Roman"/>
          <w:lang w:val="en-TH"/>
        </w:rPr>
        <w:t>s</w:t>
      </w:r>
      <w:r>
        <w:rPr>
          <w:rFonts w:eastAsia="Times New Roman"/>
          <w:lang w:val="en-TH"/>
        </w:rPr>
        <w:t xml:space="preserve"> </w:t>
      </w:r>
      <w:r w:rsidR="00E463EC">
        <w:rPr>
          <w:rFonts w:eastAsia="Times New Roman"/>
        </w:rPr>
        <w:t>(1)</w:t>
      </w:r>
    </w:p>
    <w:p w14:paraId="6BF1E4C2" w14:textId="4AFE94BA" w:rsidR="00B772CE" w:rsidRDefault="00B772CE" w:rsidP="00B772CE">
      <w:pPr>
        <w:spacing w:before="36" w:after="36"/>
        <w:rPr>
          <w:rFonts w:eastAsia="Times New Roman"/>
          <w:lang w:val="en-TH"/>
        </w:rPr>
      </w:pPr>
      <w:r w:rsidRPr="00B772CE">
        <w:rPr>
          <w:rFonts w:eastAsia="Times New Roman"/>
          <w:cs/>
          <w:lang w:val="en-TH"/>
        </w:rPr>
        <w:lastRenderedPageBreak/>
        <w:drawing>
          <wp:inline distT="0" distB="0" distL="0" distR="0" wp14:anchorId="239C7877" wp14:editId="3BEF492B">
            <wp:extent cx="5731510" cy="6623685"/>
            <wp:effectExtent l="0" t="0" r="0" b="5715"/>
            <wp:docPr id="9020456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45694" name="Picture 1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62E6" w14:textId="6DEF3374" w:rsidR="00B772CE" w:rsidRPr="00B772CE" w:rsidRDefault="00E463EC" w:rsidP="00E463EC">
      <w:pPr>
        <w:jc w:val="center"/>
        <w:rPr>
          <w:rFonts w:eastAsia="Times New Roman" w:hint="cs"/>
          <w:cs/>
          <w:lang w:val="en-TH"/>
        </w:rPr>
      </w:pPr>
      <w:r>
        <w:rPr>
          <w:cs/>
        </w:rPr>
        <w:t xml:space="preserve">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ภาพที่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6C10C0">
        <w:rPr>
          <w:noProof/>
          <w:cs/>
        </w:rPr>
        <w:t>19</w:t>
      </w:r>
      <w:r>
        <w:rPr>
          <w:cs/>
        </w:rPr>
        <w:fldChar w:fldCharType="end"/>
      </w:r>
      <w:r>
        <w:t xml:space="preserve"> </w:t>
      </w:r>
      <w:r w:rsidR="006C10C0">
        <w:rPr>
          <w:rFonts w:hint="cs"/>
          <w:cs/>
        </w:rPr>
        <w:t xml:space="preserve">หน้า </w:t>
      </w:r>
      <w:r w:rsidR="006C10C0">
        <w:t>Dashboard path</w:t>
      </w:r>
      <w:r w:rsidR="006C10C0" w:rsidRPr="00B772CE">
        <w:rPr>
          <w:rFonts w:eastAsia="Times New Roman"/>
          <w:lang w:val="en-TH"/>
        </w:rPr>
        <w:t xml:space="preserve"> </w:t>
      </w:r>
      <w:r w:rsidRPr="00B772CE">
        <w:rPr>
          <w:rFonts w:eastAsia="Times New Roman"/>
          <w:lang w:val="en-TH"/>
        </w:rPr>
        <w:t>/admin/</w:t>
      </w:r>
      <w:r w:rsidR="00F1177A">
        <w:rPr>
          <w:rFonts w:eastAsia="Times New Roman"/>
          <w:lang w:val="en-TH"/>
        </w:rPr>
        <w:t>insights</w:t>
      </w:r>
      <w:r>
        <w:rPr>
          <w:rFonts w:eastAsia="Times New Roman"/>
          <w:lang w:val="en-TH"/>
        </w:rPr>
        <w:t xml:space="preserve"> </w:t>
      </w:r>
      <w:r>
        <w:rPr>
          <w:rFonts w:eastAsia="Times New Roman"/>
        </w:rPr>
        <w:t>(</w:t>
      </w:r>
      <w:r>
        <w:rPr>
          <w:rFonts w:eastAsia="Times New Roman"/>
        </w:rPr>
        <w:t>2</w:t>
      </w:r>
      <w:r>
        <w:rPr>
          <w:rFonts w:eastAsia="Times New Roman"/>
        </w:rPr>
        <w:t>)</w:t>
      </w:r>
    </w:p>
    <w:sectPr w:rsidR="00B772CE" w:rsidRPr="00B772CE" w:rsidSect="0068665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B9A57" w14:textId="77777777" w:rsidR="00214DEF" w:rsidRDefault="00214DEF" w:rsidP="00686657">
      <w:pPr>
        <w:spacing w:after="0"/>
      </w:pPr>
      <w:r>
        <w:separator/>
      </w:r>
    </w:p>
  </w:endnote>
  <w:endnote w:type="continuationSeparator" w:id="0">
    <w:p w14:paraId="6DA24D42" w14:textId="77777777" w:rsidR="00214DEF" w:rsidRDefault="00214DEF" w:rsidP="00686657">
      <w:pPr>
        <w:spacing w:after="0"/>
      </w:pPr>
      <w:r>
        <w:continuationSeparator/>
      </w:r>
    </w:p>
  </w:endnote>
  <w:endnote w:type="continuationNotice" w:id="1">
    <w:p w14:paraId="2E67EECB" w14:textId="77777777" w:rsidR="00214DEF" w:rsidRDefault="00214DE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1273E5F6-37D9-9E41-9FFB-71B94E9591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ECE977D-7095-B341-AECE-33CC7E96FFA2}"/>
    <w:embedBold r:id="rId3" w:fontKey="{A98AC103-D887-674B-8398-9C6F240B745A}"/>
    <w:embedItalic r:id="rId4" w:fontKey="{F6F65DB8-26E7-D747-8B08-81AE5D776F4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C3A56025-F8F2-E04E-A287-E1F9B173DA4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3D310485-F7C7-234F-B668-6DE83726112A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9DF788F2-35E3-9644-8254-02B2083126DF}"/>
    <w:embedBold r:id="rId11" w:fontKey="{23E5A3D9-ABAE-5D45-9588-D7F810D54A9D}"/>
    <w:embedItalic r:id="rId12" w:fontKey="{8A09B0C9-6456-E547-A1A5-FE62F9E51015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3" w:fontKey="{C0FA61D0-3EF3-9A40-B26A-12201BF430CB}"/>
    <w:embedItalic r:id="rId14" w:fontKey="{6CD67399-A6BF-8D40-A166-C5B7C424D06C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5" w:fontKey="{5E9152A5-2A7E-B642-A917-73BE177DAC75}"/>
    <w:embedItalic r:id="rId16" w:fontKey="{B4731401-89EC-D740-9A25-F35B8AEC165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7" w:fontKey="{439E3B65-665C-B34F-B2BF-88D949C02BAE}"/>
    <w:embedBold r:id="rId18" w:fontKey="{26B6EDCC-6DE3-9F49-A84E-DA8D50B30149}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  <w:embedRegular r:id="rId19" w:fontKey="{18637EA9-D2C3-3341-AEAD-2C0000597847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20" w:fontKey="{F8889E6E-2350-B642-AB79-25F44AC957B9}"/>
    <w:embedBold r:id="rId21" w:fontKey="{979E4489-B909-A943-9C4C-AB76CD0E90ED}"/>
    <w:embedItalic r:id="rId22" w:fontKey="{3813AC67-92E2-F048-A849-1A6E64C96CD3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23" w:fontKey="{8437FC09-A8A0-0C4E-B86D-B27E1FF2ED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1872644408"/>
      <w:docPartObj>
        <w:docPartGallery w:val="Page Numbers (Bottom of Page)"/>
        <w:docPartUnique/>
      </w:docPartObj>
    </w:sdtPr>
    <w:sdtContent>
      <w:p w14:paraId="66C34A7D" w14:textId="77777777" w:rsidR="00686657" w:rsidRDefault="00686657" w:rsidP="000F0C9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end"/>
        </w:r>
      </w:p>
    </w:sdtContent>
  </w:sdt>
  <w:p w14:paraId="6D0D8C14" w14:textId="77777777" w:rsidR="00686657" w:rsidRDefault="006866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-1667242710"/>
      <w:docPartObj>
        <w:docPartGallery w:val="Page Numbers (Bottom of Page)"/>
        <w:docPartUnique/>
      </w:docPartObj>
    </w:sdtPr>
    <w:sdtContent>
      <w:p w14:paraId="5FA86BBA" w14:textId="77777777" w:rsidR="00686657" w:rsidRDefault="00686657" w:rsidP="000F0C9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  <w:cs/>
          </w:rPr>
          <w:fldChar w:fldCharType="end"/>
        </w:r>
      </w:p>
    </w:sdtContent>
  </w:sdt>
  <w:p w14:paraId="5B39A838" w14:textId="77777777" w:rsidR="00686657" w:rsidRDefault="006866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D7E47" w14:textId="77777777" w:rsidR="006F429E" w:rsidRDefault="006F42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B1C55" w14:textId="77777777" w:rsidR="00214DEF" w:rsidRDefault="00214DEF" w:rsidP="00686657">
      <w:pPr>
        <w:spacing w:after="0"/>
      </w:pPr>
      <w:r>
        <w:separator/>
      </w:r>
    </w:p>
  </w:footnote>
  <w:footnote w:type="continuationSeparator" w:id="0">
    <w:p w14:paraId="2A49CEE3" w14:textId="77777777" w:rsidR="00214DEF" w:rsidRDefault="00214DEF" w:rsidP="00686657">
      <w:pPr>
        <w:spacing w:after="0"/>
      </w:pPr>
      <w:r>
        <w:continuationSeparator/>
      </w:r>
    </w:p>
  </w:footnote>
  <w:footnote w:type="continuationNotice" w:id="1">
    <w:p w14:paraId="4E4D9D5C" w14:textId="77777777" w:rsidR="00214DEF" w:rsidRDefault="00214DE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19B96" w14:textId="77777777" w:rsidR="006F429E" w:rsidRDefault="006F42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8A032" w14:textId="77777777" w:rsidR="006F429E" w:rsidRDefault="006F42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033F" w14:textId="77777777" w:rsidR="006F429E" w:rsidRDefault="006F42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106A7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B7DFD"/>
    <w:multiLevelType w:val="hybridMultilevel"/>
    <w:tmpl w:val="5F3E3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830CB"/>
    <w:multiLevelType w:val="hybridMultilevel"/>
    <w:tmpl w:val="43B4A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A418BF"/>
    <w:multiLevelType w:val="hybridMultilevel"/>
    <w:tmpl w:val="062C3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243BC"/>
    <w:multiLevelType w:val="hybridMultilevel"/>
    <w:tmpl w:val="DC925836"/>
    <w:lvl w:ilvl="0" w:tplc="EB7EF4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32080"/>
    <w:multiLevelType w:val="hybridMultilevel"/>
    <w:tmpl w:val="0EAC1C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722BA5"/>
    <w:multiLevelType w:val="multilevel"/>
    <w:tmpl w:val="EB802702"/>
    <w:lvl w:ilvl="0">
      <w:start w:val="1"/>
      <w:numFmt w:val="decimal"/>
      <w:lvlText w:val="%1."/>
      <w:lvlJc w:val="left"/>
      <w:pPr>
        <w:ind w:left="425" w:hanging="425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%1.%2)"/>
      <w:lvlJc w:val="left"/>
      <w:pPr>
        <w:ind w:left="851" w:hanging="426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%1.%2.%3)"/>
      <w:lvlJc w:val="left"/>
      <w:pPr>
        <w:tabs>
          <w:tab w:val="num" w:pos="851"/>
        </w:tabs>
        <w:ind w:left="1276" w:hanging="425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1.%2.%3.%4)"/>
      <w:lvlJc w:val="left"/>
      <w:pPr>
        <w:ind w:left="1701" w:hanging="42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5F968D7"/>
    <w:multiLevelType w:val="hybridMultilevel"/>
    <w:tmpl w:val="9FA88802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28C54952"/>
    <w:multiLevelType w:val="multilevel"/>
    <w:tmpl w:val="14BA62A2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A354E"/>
    <w:multiLevelType w:val="hybridMultilevel"/>
    <w:tmpl w:val="411EAF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8631D9"/>
    <w:multiLevelType w:val="hybridMultilevel"/>
    <w:tmpl w:val="12908E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1D3B90"/>
    <w:multiLevelType w:val="hybridMultilevel"/>
    <w:tmpl w:val="74647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7342F8"/>
    <w:multiLevelType w:val="hybridMultilevel"/>
    <w:tmpl w:val="CD62BA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685E3C"/>
    <w:multiLevelType w:val="hybridMultilevel"/>
    <w:tmpl w:val="0302E2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84E46BF"/>
    <w:multiLevelType w:val="hybridMultilevel"/>
    <w:tmpl w:val="7E2254EC"/>
    <w:lvl w:ilvl="0" w:tplc="C6927678">
      <w:start w:val="1"/>
      <w:numFmt w:val="decimal"/>
      <w:lvlText w:val="(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38FA7E90"/>
    <w:multiLevelType w:val="hybridMultilevel"/>
    <w:tmpl w:val="6CE02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7A2AA1"/>
    <w:multiLevelType w:val="multilevel"/>
    <w:tmpl w:val="3620CB04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531C1"/>
    <w:multiLevelType w:val="hybridMultilevel"/>
    <w:tmpl w:val="E84E9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C736B2"/>
    <w:multiLevelType w:val="multilevel"/>
    <w:tmpl w:val="0409001F"/>
    <w:styleLink w:val="Styl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EA04AAD"/>
    <w:multiLevelType w:val="hybridMultilevel"/>
    <w:tmpl w:val="05D039BC"/>
    <w:lvl w:ilvl="0" w:tplc="E9BE9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014F3B"/>
    <w:multiLevelType w:val="multilevel"/>
    <w:tmpl w:val="5C48A89E"/>
    <w:lvl w:ilvl="0">
      <w:start w:val="1"/>
      <w:numFmt w:val="decimal"/>
      <w:pStyle w:val="Heading1"/>
      <w:lvlText w:val="%1."/>
      <w:lvlJc w:val="left"/>
      <w:pPr>
        <w:ind w:left="425" w:hanging="425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Heading2"/>
      <w:lvlText w:val="%1.%2)"/>
      <w:lvlJc w:val="left"/>
      <w:pPr>
        <w:ind w:left="851" w:hanging="426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Heading3"/>
      <w:lvlText w:val="%1.%2.%3)"/>
      <w:lvlJc w:val="left"/>
      <w:pPr>
        <w:tabs>
          <w:tab w:val="num" w:pos="851"/>
        </w:tabs>
        <w:ind w:left="1276" w:hanging="425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3">
      <w:start w:val="1"/>
      <w:numFmt w:val="decimal"/>
      <w:pStyle w:val="Heading4"/>
      <w:lvlText w:val="%1.%2.%3.%4)"/>
      <w:lvlJc w:val="left"/>
      <w:pPr>
        <w:ind w:left="1701" w:hanging="425"/>
      </w:pPr>
      <w:rPr>
        <w:rFonts w:ascii="TH Sarabun New" w:hAnsi="TH Sarabun New" w:hint="default"/>
        <w:b w:val="0"/>
        <w:i w:val="0"/>
        <w:sz w:val="32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1F9386A"/>
    <w:multiLevelType w:val="hybridMultilevel"/>
    <w:tmpl w:val="1A5820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EA0E91"/>
    <w:multiLevelType w:val="multilevel"/>
    <w:tmpl w:val="718209A0"/>
    <w:lvl w:ilvl="0">
      <w:start w:val="1"/>
      <w:numFmt w:val="decimal"/>
      <w:lvlText w:val="%1."/>
      <w:lvlJc w:val="left"/>
      <w:pPr>
        <w:ind w:left="432" w:hanging="432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%1.%2)"/>
      <w:lvlJc w:val="left"/>
      <w:pPr>
        <w:ind w:left="576" w:hanging="576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%1.%2.%3)"/>
      <w:lvlJc w:val="left"/>
      <w:pPr>
        <w:ind w:left="720" w:hanging="72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1.%2.%3.%4)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5A637AC"/>
    <w:multiLevelType w:val="hybridMultilevel"/>
    <w:tmpl w:val="665899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260D2E"/>
    <w:multiLevelType w:val="hybridMultilevel"/>
    <w:tmpl w:val="2BAA9D06"/>
    <w:lvl w:ilvl="0" w:tplc="EEA6EB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3F0B2A"/>
    <w:multiLevelType w:val="hybridMultilevel"/>
    <w:tmpl w:val="EE70E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8A5654"/>
    <w:multiLevelType w:val="hybridMultilevel"/>
    <w:tmpl w:val="1FE61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A43C34"/>
    <w:multiLevelType w:val="multilevel"/>
    <w:tmpl w:val="0409001F"/>
    <w:styleLink w:val="Style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6456C04"/>
    <w:multiLevelType w:val="multilevel"/>
    <w:tmpl w:val="4ECA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4E7882"/>
    <w:multiLevelType w:val="hybridMultilevel"/>
    <w:tmpl w:val="E3E8C846"/>
    <w:lvl w:ilvl="0" w:tplc="70EC86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121DF6"/>
    <w:multiLevelType w:val="hybridMultilevel"/>
    <w:tmpl w:val="26CCAD3A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1" w15:restartNumberingAfterBreak="0">
    <w:nsid w:val="62291C22"/>
    <w:multiLevelType w:val="multilevel"/>
    <w:tmpl w:val="0409001F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44D379A"/>
    <w:multiLevelType w:val="hybridMultilevel"/>
    <w:tmpl w:val="BAB42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B31B3D"/>
    <w:multiLevelType w:val="hybridMultilevel"/>
    <w:tmpl w:val="4816DF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AF34D2C"/>
    <w:multiLevelType w:val="hybridMultilevel"/>
    <w:tmpl w:val="AD4CC1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B4467D7"/>
    <w:multiLevelType w:val="hybridMultilevel"/>
    <w:tmpl w:val="B5260F58"/>
    <w:styleLink w:val="IEEE"/>
    <w:lvl w:ilvl="0" w:tplc="70EC86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D20B53"/>
    <w:multiLevelType w:val="multilevel"/>
    <w:tmpl w:val="EB802702"/>
    <w:lvl w:ilvl="0">
      <w:start w:val="1"/>
      <w:numFmt w:val="decimal"/>
      <w:lvlText w:val="%1."/>
      <w:lvlJc w:val="left"/>
      <w:pPr>
        <w:ind w:left="432" w:hanging="432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%1.%2)"/>
      <w:lvlJc w:val="left"/>
      <w:pPr>
        <w:ind w:left="576" w:hanging="576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%1.%2.%3)"/>
      <w:lvlJc w:val="left"/>
      <w:pPr>
        <w:ind w:left="720" w:hanging="72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1.%2.%3.%4)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57C7AA3"/>
    <w:multiLevelType w:val="hybridMultilevel"/>
    <w:tmpl w:val="41A84164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8" w15:restartNumberingAfterBreak="0">
    <w:nsid w:val="77BB24B4"/>
    <w:multiLevelType w:val="multilevel"/>
    <w:tmpl w:val="07EEAA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9" w15:restartNumberingAfterBreak="0">
    <w:nsid w:val="77FF34CF"/>
    <w:multiLevelType w:val="hybridMultilevel"/>
    <w:tmpl w:val="2DF21126"/>
    <w:lvl w:ilvl="0" w:tplc="36CED44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037509129">
    <w:abstractNumId w:val="35"/>
  </w:num>
  <w:num w:numId="2" w16cid:durableId="394203465">
    <w:abstractNumId w:val="31"/>
  </w:num>
  <w:num w:numId="3" w16cid:durableId="1288316754">
    <w:abstractNumId w:val="18"/>
  </w:num>
  <w:num w:numId="4" w16cid:durableId="1803502668">
    <w:abstractNumId w:val="27"/>
  </w:num>
  <w:num w:numId="5" w16cid:durableId="522980508">
    <w:abstractNumId w:val="38"/>
  </w:num>
  <w:num w:numId="6" w16cid:durableId="1457287250">
    <w:abstractNumId w:val="22"/>
  </w:num>
  <w:num w:numId="7" w16cid:durableId="181625811">
    <w:abstractNumId w:val="36"/>
  </w:num>
  <w:num w:numId="8" w16cid:durableId="1429427792">
    <w:abstractNumId w:val="3"/>
  </w:num>
  <w:num w:numId="9" w16cid:durableId="1368529027">
    <w:abstractNumId w:val="36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ascii="TH Sarabun New" w:hAnsi="TH Sarabun New" w:cs="TH Sarabun New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lvlText w:val="%1.%2)"/>
        <w:lvlJc w:val="left"/>
        <w:pPr>
          <w:ind w:left="851" w:hanging="426"/>
        </w:pPr>
        <w:rPr>
          <w:rFonts w:ascii="TH Sarabun New" w:hAnsi="TH Sarabun New" w:cs="TH Sarabun New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)"/>
        <w:lvlJc w:val="left"/>
        <w:pPr>
          <w:tabs>
            <w:tab w:val="num" w:pos="851"/>
          </w:tabs>
          <w:ind w:left="1276" w:hanging="425"/>
        </w:pPr>
        <w:rPr>
          <w:rFonts w:ascii="TH Sarabun New" w:hAnsi="TH Sarabun New" w:cs="TH Sarabun New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1.%2.%3.%4)"/>
        <w:lvlJc w:val="left"/>
        <w:pPr>
          <w:ind w:left="1701" w:hanging="425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 w16cid:durableId="1700013527">
    <w:abstractNumId w:val="34"/>
  </w:num>
  <w:num w:numId="11" w16cid:durableId="1666088701">
    <w:abstractNumId w:val="13"/>
  </w:num>
  <w:num w:numId="12" w16cid:durableId="230040144">
    <w:abstractNumId w:val="5"/>
  </w:num>
  <w:num w:numId="13" w16cid:durableId="365912951">
    <w:abstractNumId w:val="9"/>
  </w:num>
  <w:num w:numId="14" w16cid:durableId="716127156">
    <w:abstractNumId w:val="10"/>
  </w:num>
  <w:num w:numId="15" w16cid:durableId="1441991376">
    <w:abstractNumId w:val="2"/>
  </w:num>
  <w:num w:numId="16" w16cid:durableId="310256636">
    <w:abstractNumId w:val="12"/>
  </w:num>
  <w:num w:numId="17" w16cid:durableId="1844739107">
    <w:abstractNumId w:val="7"/>
  </w:num>
  <w:num w:numId="18" w16cid:durableId="94786100">
    <w:abstractNumId w:val="30"/>
  </w:num>
  <w:num w:numId="19" w16cid:durableId="318465198">
    <w:abstractNumId w:val="23"/>
  </w:num>
  <w:num w:numId="20" w16cid:durableId="243223195">
    <w:abstractNumId w:val="33"/>
  </w:num>
  <w:num w:numId="21" w16cid:durableId="1205210815">
    <w:abstractNumId w:val="37"/>
  </w:num>
  <w:num w:numId="22" w16cid:durableId="110636723">
    <w:abstractNumId w:val="38"/>
  </w:num>
  <w:num w:numId="23" w16cid:durableId="2041733832">
    <w:abstractNumId w:val="25"/>
  </w:num>
  <w:num w:numId="24" w16cid:durableId="1350983092">
    <w:abstractNumId w:val="1"/>
  </w:num>
  <w:num w:numId="25" w16cid:durableId="384064504">
    <w:abstractNumId w:val="26"/>
  </w:num>
  <w:num w:numId="26" w16cid:durableId="1753812567">
    <w:abstractNumId w:val="38"/>
  </w:num>
  <w:num w:numId="27" w16cid:durableId="911767958">
    <w:abstractNumId w:val="38"/>
  </w:num>
  <w:num w:numId="28" w16cid:durableId="24790152">
    <w:abstractNumId w:val="29"/>
  </w:num>
  <w:num w:numId="29" w16cid:durableId="699546273">
    <w:abstractNumId w:val="19"/>
  </w:num>
  <w:num w:numId="30" w16cid:durableId="1175652918">
    <w:abstractNumId w:val="4"/>
  </w:num>
  <w:num w:numId="31" w16cid:durableId="1047802562">
    <w:abstractNumId w:val="24"/>
  </w:num>
  <w:num w:numId="32" w16cid:durableId="548032832">
    <w:abstractNumId w:val="38"/>
  </w:num>
  <w:num w:numId="33" w16cid:durableId="1064254778">
    <w:abstractNumId w:val="6"/>
  </w:num>
  <w:num w:numId="34" w16cid:durableId="1593777815">
    <w:abstractNumId w:val="20"/>
  </w:num>
  <w:num w:numId="35" w16cid:durableId="1566799103">
    <w:abstractNumId w:val="38"/>
  </w:num>
  <w:num w:numId="36" w16cid:durableId="1330675706">
    <w:abstractNumId w:val="38"/>
  </w:num>
  <w:num w:numId="37" w16cid:durableId="136841575">
    <w:abstractNumId w:val="16"/>
  </w:num>
  <w:num w:numId="38" w16cid:durableId="1377729873">
    <w:abstractNumId w:val="0"/>
  </w:num>
  <w:num w:numId="39" w16cid:durableId="1699045323">
    <w:abstractNumId w:val="11"/>
  </w:num>
  <w:num w:numId="40" w16cid:durableId="1485583502">
    <w:abstractNumId w:val="32"/>
  </w:num>
  <w:num w:numId="41" w16cid:durableId="690227791">
    <w:abstractNumId w:val="15"/>
  </w:num>
  <w:num w:numId="42" w16cid:durableId="1996180771">
    <w:abstractNumId w:val="28"/>
  </w:num>
  <w:num w:numId="43" w16cid:durableId="154036477">
    <w:abstractNumId w:val="39"/>
  </w:num>
  <w:num w:numId="44" w16cid:durableId="353307333">
    <w:abstractNumId w:val="14"/>
  </w:num>
  <w:num w:numId="45" w16cid:durableId="449476390">
    <w:abstractNumId w:val="8"/>
  </w:num>
  <w:num w:numId="46" w16cid:durableId="161942589">
    <w:abstractNumId w:val="17"/>
  </w:num>
  <w:num w:numId="47" w16cid:durableId="464394596">
    <w:abstractNumId w:val="2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200"/>
  <w:embedTrueTypeFonts/>
  <w:proofState w:spelling="clean" w:grammar="clean"/>
  <w:attachedTemplate r:id="rId1"/>
  <w:documentProtection w:edit="forms" w:enforcement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86"/>
    <w:rsid w:val="000001B3"/>
    <w:rsid w:val="00003066"/>
    <w:rsid w:val="0000381B"/>
    <w:rsid w:val="00004D44"/>
    <w:rsid w:val="00005D2F"/>
    <w:rsid w:val="00005F82"/>
    <w:rsid w:val="000061A1"/>
    <w:rsid w:val="000103ED"/>
    <w:rsid w:val="0002071B"/>
    <w:rsid w:val="00024D79"/>
    <w:rsid w:val="00027C79"/>
    <w:rsid w:val="00030056"/>
    <w:rsid w:val="0003172F"/>
    <w:rsid w:val="0003243C"/>
    <w:rsid w:val="000325E9"/>
    <w:rsid w:val="00032C11"/>
    <w:rsid w:val="000341D0"/>
    <w:rsid w:val="00034C9E"/>
    <w:rsid w:val="000356B7"/>
    <w:rsid w:val="0003592A"/>
    <w:rsid w:val="0003619B"/>
    <w:rsid w:val="00036D82"/>
    <w:rsid w:val="000373B8"/>
    <w:rsid w:val="00037BD5"/>
    <w:rsid w:val="000403F8"/>
    <w:rsid w:val="00040AA4"/>
    <w:rsid w:val="00042EA3"/>
    <w:rsid w:val="000444CB"/>
    <w:rsid w:val="000448DB"/>
    <w:rsid w:val="00046C83"/>
    <w:rsid w:val="00047474"/>
    <w:rsid w:val="000509AB"/>
    <w:rsid w:val="00054934"/>
    <w:rsid w:val="00057C2D"/>
    <w:rsid w:val="0006170F"/>
    <w:rsid w:val="0006217A"/>
    <w:rsid w:val="00064A5E"/>
    <w:rsid w:val="00065D80"/>
    <w:rsid w:val="00070E49"/>
    <w:rsid w:val="00073767"/>
    <w:rsid w:val="00075BC2"/>
    <w:rsid w:val="00087004"/>
    <w:rsid w:val="0008704C"/>
    <w:rsid w:val="00087968"/>
    <w:rsid w:val="00090584"/>
    <w:rsid w:val="000915E3"/>
    <w:rsid w:val="0009244E"/>
    <w:rsid w:val="00093BC2"/>
    <w:rsid w:val="000975F0"/>
    <w:rsid w:val="000A23CB"/>
    <w:rsid w:val="000A33E2"/>
    <w:rsid w:val="000A3DD0"/>
    <w:rsid w:val="000A75CF"/>
    <w:rsid w:val="000B07BD"/>
    <w:rsid w:val="000B134E"/>
    <w:rsid w:val="000B386B"/>
    <w:rsid w:val="000B50D1"/>
    <w:rsid w:val="000B7B44"/>
    <w:rsid w:val="000C08DE"/>
    <w:rsid w:val="000C16AA"/>
    <w:rsid w:val="000C347E"/>
    <w:rsid w:val="000C4994"/>
    <w:rsid w:val="000C6883"/>
    <w:rsid w:val="000D0488"/>
    <w:rsid w:val="000D76A0"/>
    <w:rsid w:val="000E186D"/>
    <w:rsid w:val="000E689A"/>
    <w:rsid w:val="000F0C97"/>
    <w:rsid w:val="000F4105"/>
    <w:rsid w:val="000F5996"/>
    <w:rsid w:val="0010024F"/>
    <w:rsid w:val="00100494"/>
    <w:rsid w:val="0010655B"/>
    <w:rsid w:val="00107480"/>
    <w:rsid w:val="00107AA4"/>
    <w:rsid w:val="0011247C"/>
    <w:rsid w:val="00112CFB"/>
    <w:rsid w:val="00112D1D"/>
    <w:rsid w:val="001132EA"/>
    <w:rsid w:val="00113712"/>
    <w:rsid w:val="0011439F"/>
    <w:rsid w:val="0011585D"/>
    <w:rsid w:val="001179F2"/>
    <w:rsid w:val="00120599"/>
    <w:rsid w:val="0012408F"/>
    <w:rsid w:val="001247D5"/>
    <w:rsid w:val="00127245"/>
    <w:rsid w:val="00130F3F"/>
    <w:rsid w:val="00132B46"/>
    <w:rsid w:val="001334C8"/>
    <w:rsid w:val="00136CC7"/>
    <w:rsid w:val="00136EAE"/>
    <w:rsid w:val="00137CA7"/>
    <w:rsid w:val="00141504"/>
    <w:rsid w:val="00146596"/>
    <w:rsid w:val="001465A2"/>
    <w:rsid w:val="001475D2"/>
    <w:rsid w:val="00147E89"/>
    <w:rsid w:val="00153CF5"/>
    <w:rsid w:val="00155952"/>
    <w:rsid w:val="00157B7F"/>
    <w:rsid w:val="00166ACD"/>
    <w:rsid w:val="001671DA"/>
    <w:rsid w:val="00167238"/>
    <w:rsid w:val="00170145"/>
    <w:rsid w:val="00177007"/>
    <w:rsid w:val="00182159"/>
    <w:rsid w:val="0018237A"/>
    <w:rsid w:val="00183256"/>
    <w:rsid w:val="00184C80"/>
    <w:rsid w:val="00186755"/>
    <w:rsid w:val="0018696D"/>
    <w:rsid w:val="00186971"/>
    <w:rsid w:val="00187294"/>
    <w:rsid w:val="0019053F"/>
    <w:rsid w:val="00191B3C"/>
    <w:rsid w:val="001928E3"/>
    <w:rsid w:val="001936CF"/>
    <w:rsid w:val="00193DBD"/>
    <w:rsid w:val="001A0B51"/>
    <w:rsid w:val="001A3B3B"/>
    <w:rsid w:val="001A492E"/>
    <w:rsid w:val="001A6AEF"/>
    <w:rsid w:val="001A7796"/>
    <w:rsid w:val="001A7B95"/>
    <w:rsid w:val="001B0138"/>
    <w:rsid w:val="001B0969"/>
    <w:rsid w:val="001C1A56"/>
    <w:rsid w:val="001C1B2D"/>
    <w:rsid w:val="001C447B"/>
    <w:rsid w:val="001C521F"/>
    <w:rsid w:val="001C6622"/>
    <w:rsid w:val="001D0155"/>
    <w:rsid w:val="001D03BC"/>
    <w:rsid w:val="001D1B98"/>
    <w:rsid w:val="001E3263"/>
    <w:rsid w:val="001E6B30"/>
    <w:rsid w:val="001F1D6B"/>
    <w:rsid w:val="001F248D"/>
    <w:rsid w:val="001F3E6A"/>
    <w:rsid w:val="001F4AAA"/>
    <w:rsid w:val="001F6835"/>
    <w:rsid w:val="001F6D40"/>
    <w:rsid w:val="001F6E5A"/>
    <w:rsid w:val="001F7045"/>
    <w:rsid w:val="002004CA"/>
    <w:rsid w:val="0020095D"/>
    <w:rsid w:val="00201AA9"/>
    <w:rsid w:val="00204D52"/>
    <w:rsid w:val="00210EAD"/>
    <w:rsid w:val="00211AFF"/>
    <w:rsid w:val="00214DEF"/>
    <w:rsid w:val="0021567D"/>
    <w:rsid w:val="00216DA0"/>
    <w:rsid w:val="00217F6D"/>
    <w:rsid w:val="00220274"/>
    <w:rsid w:val="00222449"/>
    <w:rsid w:val="00227170"/>
    <w:rsid w:val="0023007F"/>
    <w:rsid w:val="00233772"/>
    <w:rsid w:val="002379C2"/>
    <w:rsid w:val="00237BD7"/>
    <w:rsid w:val="00237F8E"/>
    <w:rsid w:val="00240481"/>
    <w:rsid w:val="00244A5D"/>
    <w:rsid w:val="00246182"/>
    <w:rsid w:val="00246E30"/>
    <w:rsid w:val="00247E88"/>
    <w:rsid w:val="00250898"/>
    <w:rsid w:val="0025208C"/>
    <w:rsid w:val="00256673"/>
    <w:rsid w:val="00256954"/>
    <w:rsid w:val="00261187"/>
    <w:rsid w:val="00263C68"/>
    <w:rsid w:val="0026640B"/>
    <w:rsid w:val="00266C69"/>
    <w:rsid w:val="00271806"/>
    <w:rsid w:val="00274BF8"/>
    <w:rsid w:val="00275439"/>
    <w:rsid w:val="002754BB"/>
    <w:rsid w:val="002768C1"/>
    <w:rsid w:val="00280BF2"/>
    <w:rsid w:val="00280E77"/>
    <w:rsid w:val="00281905"/>
    <w:rsid w:val="00290912"/>
    <w:rsid w:val="002937E2"/>
    <w:rsid w:val="0029522C"/>
    <w:rsid w:val="002952B1"/>
    <w:rsid w:val="00297266"/>
    <w:rsid w:val="00297FBC"/>
    <w:rsid w:val="002A113D"/>
    <w:rsid w:val="002A1809"/>
    <w:rsid w:val="002A2FB7"/>
    <w:rsid w:val="002A3B41"/>
    <w:rsid w:val="002A3DB9"/>
    <w:rsid w:val="002A4B00"/>
    <w:rsid w:val="002A51E8"/>
    <w:rsid w:val="002A6279"/>
    <w:rsid w:val="002A63F6"/>
    <w:rsid w:val="002A64C9"/>
    <w:rsid w:val="002A7AF9"/>
    <w:rsid w:val="002B1ECD"/>
    <w:rsid w:val="002B523A"/>
    <w:rsid w:val="002C201B"/>
    <w:rsid w:val="002C49B8"/>
    <w:rsid w:val="002C51F7"/>
    <w:rsid w:val="002C7625"/>
    <w:rsid w:val="002D0AD9"/>
    <w:rsid w:val="002D222B"/>
    <w:rsid w:val="002D721B"/>
    <w:rsid w:val="002D7F83"/>
    <w:rsid w:val="002E1E2F"/>
    <w:rsid w:val="002E6622"/>
    <w:rsid w:val="002E793C"/>
    <w:rsid w:val="002F05B9"/>
    <w:rsid w:val="002F30D6"/>
    <w:rsid w:val="002F3BBB"/>
    <w:rsid w:val="002F4651"/>
    <w:rsid w:val="002F6C5F"/>
    <w:rsid w:val="00301066"/>
    <w:rsid w:val="00302E2C"/>
    <w:rsid w:val="00304275"/>
    <w:rsid w:val="00304354"/>
    <w:rsid w:val="0030635E"/>
    <w:rsid w:val="00307F56"/>
    <w:rsid w:val="00310540"/>
    <w:rsid w:val="003105C0"/>
    <w:rsid w:val="003123B3"/>
    <w:rsid w:val="00313B26"/>
    <w:rsid w:val="0031459D"/>
    <w:rsid w:val="00322B55"/>
    <w:rsid w:val="003235D4"/>
    <w:rsid w:val="00323D06"/>
    <w:rsid w:val="00325D2A"/>
    <w:rsid w:val="00325FAF"/>
    <w:rsid w:val="003267E5"/>
    <w:rsid w:val="00327B86"/>
    <w:rsid w:val="00331B56"/>
    <w:rsid w:val="00333CD8"/>
    <w:rsid w:val="00336165"/>
    <w:rsid w:val="00337D26"/>
    <w:rsid w:val="00343439"/>
    <w:rsid w:val="00343604"/>
    <w:rsid w:val="00345EC1"/>
    <w:rsid w:val="00346C84"/>
    <w:rsid w:val="0035271F"/>
    <w:rsid w:val="00355F07"/>
    <w:rsid w:val="003613D1"/>
    <w:rsid w:val="00362B2E"/>
    <w:rsid w:val="00374ACE"/>
    <w:rsid w:val="00377D20"/>
    <w:rsid w:val="003809E0"/>
    <w:rsid w:val="00380A05"/>
    <w:rsid w:val="00384F00"/>
    <w:rsid w:val="0038529D"/>
    <w:rsid w:val="00392A5F"/>
    <w:rsid w:val="003942E1"/>
    <w:rsid w:val="00394E40"/>
    <w:rsid w:val="0039574B"/>
    <w:rsid w:val="00395F62"/>
    <w:rsid w:val="00396E37"/>
    <w:rsid w:val="0039770C"/>
    <w:rsid w:val="003A3D06"/>
    <w:rsid w:val="003A659D"/>
    <w:rsid w:val="003A67FE"/>
    <w:rsid w:val="003B0F9C"/>
    <w:rsid w:val="003B12DE"/>
    <w:rsid w:val="003B13B5"/>
    <w:rsid w:val="003B3145"/>
    <w:rsid w:val="003B3535"/>
    <w:rsid w:val="003B4CEA"/>
    <w:rsid w:val="003C264A"/>
    <w:rsid w:val="003C2C4D"/>
    <w:rsid w:val="003C324A"/>
    <w:rsid w:val="003C3FD4"/>
    <w:rsid w:val="003C5F29"/>
    <w:rsid w:val="003C6FB0"/>
    <w:rsid w:val="003C7C2A"/>
    <w:rsid w:val="003D001A"/>
    <w:rsid w:val="003D1F6E"/>
    <w:rsid w:val="003D243C"/>
    <w:rsid w:val="003D3C38"/>
    <w:rsid w:val="003E6A11"/>
    <w:rsid w:val="003E71B4"/>
    <w:rsid w:val="003E7DAD"/>
    <w:rsid w:val="003F05E3"/>
    <w:rsid w:val="003F181C"/>
    <w:rsid w:val="003F1EFB"/>
    <w:rsid w:val="003F3202"/>
    <w:rsid w:val="003F3F8F"/>
    <w:rsid w:val="003F4E32"/>
    <w:rsid w:val="003F5D3C"/>
    <w:rsid w:val="003F7B15"/>
    <w:rsid w:val="00401161"/>
    <w:rsid w:val="0040181F"/>
    <w:rsid w:val="00404A26"/>
    <w:rsid w:val="00405FCA"/>
    <w:rsid w:val="00410452"/>
    <w:rsid w:val="00411052"/>
    <w:rsid w:val="0041428A"/>
    <w:rsid w:val="004143AB"/>
    <w:rsid w:val="00422F97"/>
    <w:rsid w:val="00430C72"/>
    <w:rsid w:val="00431430"/>
    <w:rsid w:val="0043186E"/>
    <w:rsid w:val="00431E24"/>
    <w:rsid w:val="004321BD"/>
    <w:rsid w:val="00432982"/>
    <w:rsid w:val="0044031C"/>
    <w:rsid w:val="00443BA7"/>
    <w:rsid w:val="00444771"/>
    <w:rsid w:val="00444C6B"/>
    <w:rsid w:val="00444EE3"/>
    <w:rsid w:val="00446A23"/>
    <w:rsid w:val="0045024A"/>
    <w:rsid w:val="004505EE"/>
    <w:rsid w:val="00453D09"/>
    <w:rsid w:val="00463C16"/>
    <w:rsid w:val="00465769"/>
    <w:rsid w:val="00466628"/>
    <w:rsid w:val="0046751B"/>
    <w:rsid w:val="004738D0"/>
    <w:rsid w:val="004742DB"/>
    <w:rsid w:val="00474A0C"/>
    <w:rsid w:val="00474A71"/>
    <w:rsid w:val="0047678A"/>
    <w:rsid w:val="00477C70"/>
    <w:rsid w:val="00481168"/>
    <w:rsid w:val="00481ADA"/>
    <w:rsid w:val="00482B85"/>
    <w:rsid w:val="00482ED5"/>
    <w:rsid w:val="00484FBE"/>
    <w:rsid w:val="004857A2"/>
    <w:rsid w:val="00487180"/>
    <w:rsid w:val="0048736E"/>
    <w:rsid w:val="004919E7"/>
    <w:rsid w:val="004920E9"/>
    <w:rsid w:val="004A06D3"/>
    <w:rsid w:val="004A2656"/>
    <w:rsid w:val="004A2C8F"/>
    <w:rsid w:val="004A7758"/>
    <w:rsid w:val="004B01F5"/>
    <w:rsid w:val="004B1EA2"/>
    <w:rsid w:val="004B3D50"/>
    <w:rsid w:val="004B5BD0"/>
    <w:rsid w:val="004B62EE"/>
    <w:rsid w:val="004B6A0E"/>
    <w:rsid w:val="004B6F91"/>
    <w:rsid w:val="004B7D37"/>
    <w:rsid w:val="004C0D1F"/>
    <w:rsid w:val="004C1C31"/>
    <w:rsid w:val="004C1D27"/>
    <w:rsid w:val="004C5CD2"/>
    <w:rsid w:val="004D0766"/>
    <w:rsid w:val="004D4635"/>
    <w:rsid w:val="004D49A7"/>
    <w:rsid w:val="004D5469"/>
    <w:rsid w:val="004D689C"/>
    <w:rsid w:val="004D6BA4"/>
    <w:rsid w:val="004D73F9"/>
    <w:rsid w:val="004E0571"/>
    <w:rsid w:val="004E6D95"/>
    <w:rsid w:val="004E7784"/>
    <w:rsid w:val="004F08E8"/>
    <w:rsid w:val="004F0C75"/>
    <w:rsid w:val="004F0F2D"/>
    <w:rsid w:val="004F0FDF"/>
    <w:rsid w:val="004F4E34"/>
    <w:rsid w:val="0050056E"/>
    <w:rsid w:val="00503781"/>
    <w:rsid w:val="00504032"/>
    <w:rsid w:val="00507264"/>
    <w:rsid w:val="00507AAB"/>
    <w:rsid w:val="005145A7"/>
    <w:rsid w:val="00514B8B"/>
    <w:rsid w:val="00517162"/>
    <w:rsid w:val="00520B83"/>
    <w:rsid w:val="00522A28"/>
    <w:rsid w:val="00524E59"/>
    <w:rsid w:val="0052565D"/>
    <w:rsid w:val="005263D2"/>
    <w:rsid w:val="005270D8"/>
    <w:rsid w:val="0052737D"/>
    <w:rsid w:val="00531457"/>
    <w:rsid w:val="0053211E"/>
    <w:rsid w:val="00532F11"/>
    <w:rsid w:val="005333F1"/>
    <w:rsid w:val="0053350A"/>
    <w:rsid w:val="00534B78"/>
    <w:rsid w:val="00534D4B"/>
    <w:rsid w:val="00535639"/>
    <w:rsid w:val="0053601E"/>
    <w:rsid w:val="005373B4"/>
    <w:rsid w:val="00546360"/>
    <w:rsid w:val="005521E7"/>
    <w:rsid w:val="00557CA7"/>
    <w:rsid w:val="00557DF3"/>
    <w:rsid w:val="005604E2"/>
    <w:rsid w:val="0056129D"/>
    <w:rsid w:val="00561B1A"/>
    <w:rsid w:val="005650AD"/>
    <w:rsid w:val="0057130A"/>
    <w:rsid w:val="00571AB4"/>
    <w:rsid w:val="005802C4"/>
    <w:rsid w:val="0058143C"/>
    <w:rsid w:val="00583E4B"/>
    <w:rsid w:val="00584578"/>
    <w:rsid w:val="005845DE"/>
    <w:rsid w:val="005846AF"/>
    <w:rsid w:val="00584850"/>
    <w:rsid w:val="00584CE6"/>
    <w:rsid w:val="00585EFE"/>
    <w:rsid w:val="00587221"/>
    <w:rsid w:val="00592BC3"/>
    <w:rsid w:val="00592D7C"/>
    <w:rsid w:val="00595CAE"/>
    <w:rsid w:val="00597E83"/>
    <w:rsid w:val="005A0F63"/>
    <w:rsid w:val="005A4EB1"/>
    <w:rsid w:val="005A6097"/>
    <w:rsid w:val="005A6D89"/>
    <w:rsid w:val="005A77BC"/>
    <w:rsid w:val="005B040F"/>
    <w:rsid w:val="005B1AEE"/>
    <w:rsid w:val="005B587B"/>
    <w:rsid w:val="005B5D0E"/>
    <w:rsid w:val="005B7709"/>
    <w:rsid w:val="005C1CDA"/>
    <w:rsid w:val="005C1E1C"/>
    <w:rsid w:val="005C3FF3"/>
    <w:rsid w:val="005C5209"/>
    <w:rsid w:val="005C63AF"/>
    <w:rsid w:val="005D4891"/>
    <w:rsid w:val="005D69E8"/>
    <w:rsid w:val="005D7500"/>
    <w:rsid w:val="005E0EAD"/>
    <w:rsid w:val="005E3B1E"/>
    <w:rsid w:val="005E444B"/>
    <w:rsid w:val="005E446E"/>
    <w:rsid w:val="005F3C18"/>
    <w:rsid w:val="005F3ECB"/>
    <w:rsid w:val="005F3FC5"/>
    <w:rsid w:val="005F6108"/>
    <w:rsid w:val="005F6908"/>
    <w:rsid w:val="005F6E2F"/>
    <w:rsid w:val="006009EC"/>
    <w:rsid w:val="00600E40"/>
    <w:rsid w:val="00603ADE"/>
    <w:rsid w:val="00604F09"/>
    <w:rsid w:val="00604F36"/>
    <w:rsid w:val="0060521F"/>
    <w:rsid w:val="0060586B"/>
    <w:rsid w:val="006111C2"/>
    <w:rsid w:val="00611F7C"/>
    <w:rsid w:val="00612523"/>
    <w:rsid w:val="00616BCB"/>
    <w:rsid w:val="00617254"/>
    <w:rsid w:val="006213AD"/>
    <w:rsid w:val="006226A1"/>
    <w:rsid w:val="006251B9"/>
    <w:rsid w:val="00630AFD"/>
    <w:rsid w:val="0063736E"/>
    <w:rsid w:val="00640403"/>
    <w:rsid w:val="0064082A"/>
    <w:rsid w:val="00642077"/>
    <w:rsid w:val="00642DAD"/>
    <w:rsid w:val="00642FF4"/>
    <w:rsid w:val="00643EAB"/>
    <w:rsid w:val="00645C56"/>
    <w:rsid w:val="00646CE8"/>
    <w:rsid w:val="006476B3"/>
    <w:rsid w:val="00647FEC"/>
    <w:rsid w:val="006535D6"/>
    <w:rsid w:val="00663A7F"/>
    <w:rsid w:val="006642B7"/>
    <w:rsid w:val="006645AA"/>
    <w:rsid w:val="0066631A"/>
    <w:rsid w:val="006748CE"/>
    <w:rsid w:val="00676318"/>
    <w:rsid w:val="00676BD0"/>
    <w:rsid w:val="006815B5"/>
    <w:rsid w:val="006826B8"/>
    <w:rsid w:val="006827B1"/>
    <w:rsid w:val="00683F6A"/>
    <w:rsid w:val="0068418A"/>
    <w:rsid w:val="0068426F"/>
    <w:rsid w:val="00684DE9"/>
    <w:rsid w:val="00686657"/>
    <w:rsid w:val="00686BA8"/>
    <w:rsid w:val="00692CE5"/>
    <w:rsid w:val="00694D51"/>
    <w:rsid w:val="00694F6A"/>
    <w:rsid w:val="006A0871"/>
    <w:rsid w:val="006A0CB1"/>
    <w:rsid w:val="006A163F"/>
    <w:rsid w:val="006A4C61"/>
    <w:rsid w:val="006A72F1"/>
    <w:rsid w:val="006B30FA"/>
    <w:rsid w:val="006C10C0"/>
    <w:rsid w:val="006C27D6"/>
    <w:rsid w:val="006C2ECF"/>
    <w:rsid w:val="006C2F72"/>
    <w:rsid w:val="006C5426"/>
    <w:rsid w:val="006C5939"/>
    <w:rsid w:val="006D22EC"/>
    <w:rsid w:val="006D5601"/>
    <w:rsid w:val="006D57BD"/>
    <w:rsid w:val="006E1131"/>
    <w:rsid w:val="006E4C5C"/>
    <w:rsid w:val="006E7E32"/>
    <w:rsid w:val="006E7F1D"/>
    <w:rsid w:val="006F0C79"/>
    <w:rsid w:val="006F0DCB"/>
    <w:rsid w:val="006F429E"/>
    <w:rsid w:val="006F7076"/>
    <w:rsid w:val="006F769B"/>
    <w:rsid w:val="006F7C46"/>
    <w:rsid w:val="00701B35"/>
    <w:rsid w:val="0070351B"/>
    <w:rsid w:val="0070590C"/>
    <w:rsid w:val="00710E67"/>
    <w:rsid w:val="0071338F"/>
    <w:rsid w:val="007146F8"/>
    <w:rsid w:val="0071529C"/>
    <w:rsid w:val="00717640"/>
    <w:rsid w:val="00724C2D"/>
    <w:rsid w:val="00726E03"/>
    <w:rsid w:val="0073075D"/>
    <w:rsid w:val="00730947"/>
    <w:rsid w:val="00731A3B"/>
    <w:rsid w:val="00736F63"/>
    <w:rsid w:val="007402E6"/>
    <w:rsid w:val="007405A8"/>
    <w:rsid w:val="007412BB"/>
    <w:rsid w:val="00741683"/>
    <w:rsid w:val="00742D2E"/>
    <w:rsid w:val="00742F11"/>
    <w:rsid w:val="00743615"/>
    <w:rsid w:val="0074685E"/>
    <w:rsid w:val="00747339"/>
    <w:rsid w:val="0074751A"/>
    <w:rsid w:val="0075112B"/>
    <w:rsid w:val="00751657"/>
    <w:rsid w:val="00756940"/>
    <w:rsid w:val="0076155D"/>
    <w:rsid w:val="00763753"/>
    <w:rsid w:val="00764F42"/>
    <w:rsid w:val="00766C33"/>
    <w:rsid w:val="00767441"/>
    <w:rsid w:val="00771FD6"/>
    <w:rsid w:val="007727B4"/>
    <w:rsid w:val="0077398A"/>
    <w:rsid w:val="00775D52"/>
    <w:rsid w:val="00780E35"/>
    <w:rsid w:val="00783ED3"/>
    <w:rsid w:val="00786516"/>
    <w:rsid w:val="0079274D"/>
    <w:rsid w:val="00794E89"/>
    <w:rsid w:val="00795A1B"/>
    <w:rsid w:val="00796AC9"/>
    <w:rsid w:val="007A0469"/>
    <w:rsid w:val="007A13E2"/>
    <w:rsid w:val="007A1909"/>
    <w:rsid w:val="007A2B3F"/>
    <w:rsid w:val="007A369A"/>
    <w:rsid w:val="007A3815"/>
    <w:rsid w:val="007A393D"/>
    <w:rsid w:val="007A623B"/>
    <w:rsid w:val="007B325D"/>
    <w:rsid w:val="007B6BA1"/>
    <w:rsid w:val="007C112F"/>
    <w:rsid w:val="007C120F"/>
    <w:rsid w:val="007C1E00"/>
    <w:rsid w:val="007C372A"/>
    <w:rsid w:val="007C3CBE"/>
    <w:rsid w:val="007C7614"/>
    <w:rsid w:val="007C7E74"/>
    <w:rsid w:val="007D1A5D"/>
    <w:rsid w:val="007D7403"/>
    <w:rsid w:val="007E0DE0"/>
    <w:rsid w:val="007E1121"/>
    <w:rsid w:val="007E21A1"/>
    <w:rsid w:val="007E4FB9"/>
    <w:rsid w:val="007F013C"/>
    <w:rsid w:val="007F065C"/>
    <w:rsid w:val="007F37C5"/>
    <w:rsid w:val="007F3C82"/>
    <w:rsid w:val="007F4443"/>
    <w:rsid w:val="007F62D6"/>
    <w:rsid w:val="00800265"/>
    <w:rsid w:val="00802F09"/>
    <w:rsid w:val="008073A0"/>
    <w:rsid w:val="008107D2"/>
    <w:rsid w:val="00814FC5"/>
    <w:rsid w:val="00816058"/>
    <w:rsid w:val="008175F9"/>
    <w:rsid w:val="008176A6"/>
    <w:rsid w:val="00823A8D"/>
    <w:rsid w:val="008243AB"/>
    <w:rsid w:val="00824AF0"/>
    <w:rsid w:val="00826171"/>
    <w:rsid w:val="0082689D"/>
    <w:rsid w:val="00836009"/>
    <w:rsid w:val="0084084B"/>
    <w:rsid w:val="00840D35"/>
    <w:rsid w:val="00841971"/>
    <w:rsid w:val="0084319D"/>
    <w:rsid w:val="00843A01"/>
    <w:rsid w:val="00844357"/>
    <w:rsid w:val="0084556A"/>
    <w:rsid w:val="008470D6"/>
    <w:rsid w:val="00847BCE"/>
    <w:rsid w:val="00847E6E"/>
    <w:rsid w:val="00850034"/>
    <w:rsid w:val="008515DE"/>
    <w:rsid w:val="00853195"/>
    <w:rsid w:val="0085321D"/>
    <w:rsid w:val="00855108"/>
    <w:rsid w:val="00855C3D"/>
    <w:rsid w:val="0085629E"/>
    <w:rsid w:val="008622A8"/>
    <w:rsid w:val="008632EF"/>
    <w:rsid w:val="00864A14"/>
    <w:rsid w:val="00864DC0"/>
    <w:rsid w:val="00865EFC"/>
    <w:rsid w:val="008670AD"/>
    <w:rsid w:val="00867F70"/>
    <w:rsid w:val="00872BD1"/>
    <w:rsid w:val="00881285"/>
    <w:rsid w:val="008861AE"/>
    <w:rsid w:val="00886F5E"/>
    <w:rsid w:val="00892066"/>
    <w:rsid w:val="0089432F"/>
    <w:rsid w:val="0089657A"/>
    <w:rsid w:val="00897B9B"/>
    <w:rsid w:val="008A11ED"/>
    <w:rsid w:val="008A4A3D"/>
    <w:rsid w:val="008A6F65"/>
    <w:rsid w:val="008A71B9"/>
    <w:rsid w:val="008A79BB"/>
    <w:rsid w:val="008B0174"/>
    <w:rsid w:val="008B1E13"/>
    <w:rsid w:val="008B26BC"/>
    <w:rsid w:val="008B2CA9"/>
    <w:rsid w:val="008B3523"/>
    <w:rsid w:val="008B59AF"/>
    <w:rsid w:val="008C162F"/>
    <w:rsid w:val="008C3672"/>
    <w:rsid w:val="008C47A6"/>
    <w:rsid w:val="008C5DD6"/>
    <w:rsid w:val="008C5EC1"/>
    <w:rsid w:val="008D056E"/>
    <w:rsid w:val="008D0E2D"/>
    <w:rsid w:val="008D5ED2"/>
    <w:rsid w:val="008D7B53"/>
    <w:rsid w:val="008E01F2"/>
    <w:rsid w:val="008E21DB"/>
    <w:rsid w:val="008F6AFF"/>
    <w:rsid w:val="008F78C3"/>
    <w:rsid w:val="008F79B5"/>
    <w:rsid w:val="008F7DF7"/>
    <w:rsid w:val="009018B3"/>
    <w:rsid w:val="009036FE"/>
    <w:rsid w:val="0090537D"/>
    <w:rsid w:val="00905508"/>
    <w:rsid w:val="00905B91"/>
    <w:rsid w:val="00906911"/>
    <w:rsid w:val="009069BB"/>
    <w:rsid w:val="009122BA"/>
    <w:rsid w:val="00912B6B"/>
    <w:rsid w:val="00912E01"/>
    <w:rsid w:val="009158D7"/>
    <w:rsid w:val="00917F6B"/>
    <w:rsid w:val="00920221"/>
    <w:rsid w:val="0092531E"/>
    <w:rsid w:val="00925CFA"/>
    <w:rsid w:val="009278AF"/>
    <w:rsid w:val="00930152"/>
    <w:rsid w:val="00932A0D"/>
    <w:rsid w:val="009334EA"/>
    <w:rsid w:val="00934E5E"/>
    <w:rsid w:val="0093636F"/>
    <w:rsid w:val="00940369"/>
    <w:rsid w:val="00940EFB"/>
    <w:rsid w:val="00941D67"/>
    <w:rsid w:val="00943193"/>
    <w:rsid w:val="009438C1"/>
    <w:rsid w:val="009462D4"/>
    <w:rsid w:val="009470B9"/>
    <w:rsid w:val="0094716E"/>
    <w:rsid w:val="00954D31"/>
    <w:rsid w:val="009552F1"/>
    <w:rsid w:val="00960483"/>
    <w:rsid w:val="0096399D"/>
    <w:rsid w:val="00964C6A"/>
    <w:rsid w:val="00964DAE"/>
    <w:rsid w:val="00967194"/>
    <w:rsid w:val="009702BA"/>
    <w:rsid w:val="00972870"/>
    <w:rsid w:val="0097289A"/>
    <w:rsid w:val="009777E1"/>
    <w:rsid w:val="00981AAF"/>
    <w:rsid w:val="00984976"/>
    <w:rsid w:val="009853FD"/>
    <w:rsid w:val="00985EF8"/>
    <w:rsid w:val="009861D9"/>
    <w:rsid w:val="00986738"/>
    <w:rsid w:val="00987B9E"/>
    <w:rsid w:val="00995CEF"/>
    <w:rsid w:val="00995FD3"/>
    <w:rsid w:val="009A2D8D"/>
    <w:rsid w:val="009A46FB"/>
    <w:rsid w:val="009A4BE4"/>
    <w:rsid w:val="009A5E4F"/>
    <w:rsid w:val="009A7EAE"/>
    <w:rsid w:val="009B4B88"/>
    <w:rsid w:val="009B4F76"/>
    <w:rsid w:val="009B5C79"/>
    <w:rsid w:val="009B5D82"/>
    <w:rsid w:val="009C1442"/>
    <w:rsid w:val="009C1C9A"/>
    <w:rsid w:val="009C256C"/>
    <w:rsid w:val="009C2DAC"/>
    <w:rsid w:val="009C525B"/>
    <w:rsid w:val="009C5A41"/>
    <w:rsid w:val="009C5DA3"/>
    <w:rsid w:val="009D3524"/>
    <w:rsid w:val="009D37EA"/>
    <w:rsid w:val="009D46E2"/>
    <w:rsid w:val="009D520E"/>
    <w:rsid w:val="009D6FD2"/>
    <w:rsid w:val="009D7A99"/>
    <w:rsid w:val="009E086D"/>
    <w:rsid w:val="009E2694"/>
    <w:rsid w:val="009E2AB9"/>
    <w:rsid w:val="009E5365"/>
    <w:rsid w:val="009E6E4B"/>
    <w:rsid w:val="009F0700"/>
    <w:rsid w:val="009F2B14"/>
    <w:rsid w:val="009F2D07"/>
    <w:rsid w:val="009F3010"/>
    <w:rsid w:val="009F365E"/>
    <w:rsid w:val="009F63E0"/>
    <w:rsid w:val="00A01ABF"/>
    <w:rsid w:val="00A0223D"/>
    <w:rsid w:val="00A02536"/>
    <w:rsid w:val="00A027E1"/>
    <w:rsid w:val="00A043E3"/>
    <w:rsid w:val="00A06A93"/>
    <w:rsid w:val="00A16A30"/>
    <w:rsid w:val="00A177C5"/>
    <w:rsid w:val="00A178C0"/>
    <w:rsid w:val="00A212C1"/>
    <w:rsid w:val="00A218E2"/>
    <w:rsid w:val="00A225A4"/>
    <w:rsid w:val="00A22E4B"/>
    <w:rsid w:val="00A238F1"/>
    <w:rsid w:val="00A2640B"/>
    <w:rsid w:val="00A2795F"/>
    <w:rsid w:val="00A30C63"/>
    <w:rsid w:val="00A31872"/>
    <w:rsid w:val="00A34DA9"/>
    <w:rsid w:val="00A40B40"/>
    <w:rsid w:val="00A40CF5"/>
    <w:rsid w:val="00A4122D"/>
    <w:rsid w:val="00A435F5"/>
    <w:rsid w:val="00A43825"/>
    <w:rsid w:val="00A444A3"/>
    <w:rsid w:val="00A508B8"/>
    <w:rsid w:val="00A540B2"/>
    <w:rsid w:val="00A55F99"/>
    <w:rsid w:val="00A5611C"/>
    <w:rsid w:val="00A5731B"/>
    <w:rsid w:val="00A57383"/>
    <w:rsid w:val="00A57A08"/>
    <w:rsid w:val="00A57F02"/>
    <w:rsid w:val="00A64AB2"/>
    <w:rsid w:val="00A64C61"/>
    <w:rsid w:val="00A66B02"/>
    <w:rsid w:val="00A6795E"/>
    <w:rsid w:val="00A70651"/>
    <w:rsid w:val="00A73892"/>
    <w:rsid w:val="00A73CAB"/>
    <w:rsid w:val="00A749DD"/>
    <w:rsid w:val="00A74E86"/>
    <w:rsid w:val="00A75BAD"/>
    <w:rsid w:val="00A772BB"/>
    <w:rsid w:val="00A81735"/>
    <w:rsid w:val="00A81CB8"/>
    <w:rsid w:val="00A82FB1"/>
    <w:rsid w:val="00A83BC6"/>
    <w:rsid w:val="00A8451F"/>
    <w:rsid w:val="00A86348"/>
    <w:rsid w:val="00A907D8"/>
    <w:rsid w:val="00A94026"/>
    <w:rsid w:val="00A96271"/>
    <w:rsid w:val="00AA064D"/>
    <w:rsid w:val="00AA12F9"/>
    <w:rsid w:val="00AA2031"/>
    <w:rsid w:val="00AA540F"/>
    <w:rsid w:val="00AA75AB"/>
    <w:rsid w:val="00AB75EF"/>
    <w:rsid w:val="00AB7CCC"/>
    <w:rsid w:val="00AC0D15"/>
    <w:rsid w:val="00AC35AB"/>
    <w:rsid w:val="00AC75B8"/>
    <w:rsid w:val="00AC7AB4"/>
    <w:rsid w:val="00AD0B0F"/>
    <w:rsid w:val="00AD3F9F"/>
    <w:rsid w:val="00AD4919"/>
    <w:rsid w:val="00AD501B"/>
    <w:rsid w:val="00AE05C2"/>
    <w:rsid w:val="00AE0A53"/>
    <w:rsid w:val="00AE120E"/>
    <w:rsid w:val="00AE17B8"/>
    <w:rsid w:val="00AE2763"/>
    <w:rsid w:val="00AE44C3"/>
    <w:rsid w:val="00AE6DA8"/>
    <w:rsid w:val="00AF092A"/>
    <w:rsid w:val="00AF0CDA"/>
    <w:rsid w:val="00AF6DFA"/>
    <w:rsid w:val="00B01176"/>
    <w:rsid w:val="00B0325E"/>
    <w:rsid w:val="00B03588"/>
    <w:rsid w:val="00B0672D"/>
    <w:rsid w:val="00B06DBD"/>
    <w:rsid w:val="00B07096"/>
    <w:rsid w:val="00B12820"/>
    <w:rsid w:val="00B13D28"/>
    <w:rsid w:val="00B155BE"/>
    <w:rsid w:val="00B155E5"/>
    <w:rsid w:val="00B16DE3"/>
    <w:rsid w:val="00B20481"/>
    <w:rsid w:val="00B21027"/>
    <w:rsid w:val="00B239D2"/>
    <w:rsid w:val="00B23E67"/>
    <w:rsid w:val="00B262DA"/>
    <w:rsid w:val="00B30920"/>
    <w:rsid w:val="00B327E3"/>
    <w:rsid w:val="00B33D2C"/>
    <w:rsid w:val="00B35213"/>
    <w:rsid w:val="00B35945"/>
    <w:rsid w:val="00B36D31"/>
    <w:rsid w:val="00B44F8E"/>
    <w:rsid w:val="00B50F1A"/>
    <w:rsid w:val="00B51997"/>
    <w:rsid w:val="00B5296E"/>
    <w:rsid w:val="00B53360"/>
    <w:rsid w:val="00B543F3"/>
    <w:rsid w:val="00B55BAB"/>
    <w:rsid w:val="00B576D3"/>
    <w:rsid w:val="00B60103"/>
    <w:rsid w:val="00B6300F"/>
    <w:rsid w:val="00B640F1"/>
    <w:rsid w:val="00B64493"/>
    <w:rsid w:val="00B7058F"/>
    <w:rsid w:val="00B716B5"/>
    <w:rsid w:val="00B72CEF"/>
    <w:rsid w:val="00B73FD4"/>
    <w:rsid w:val="00B75BDC"/>
    <w:rsid w:val="00B7666F"/>
    <w:rsid w:val="00B76BCF"/>
    <w:rsid w:val="00B76E50"/>
    <w:rsid w:val="00B772CE"/>
    <w:rsid w:val="00B80045"/>
    <w:rsid w:val="00B800FE"/>
    <w:rsid w:val="00B810CF"/>
    <w:rsid w:val="00B854D8"/>
    <w:rsid w:val="00B85C42"/>
    <w:rsid w:val="00B87985"/>
    <w:rsid w:val="00B923DD"/>
    <w:rsid w:val="00B92535"/>
    <w:rsid w:val="00B93493"/>
    <w:rsid w:val="00B9603C"/>
    <w:rsid w:val="00B979FC"/>
    <w:rsid w:val="00BA0B0E"/>
    <w:rsid w:val="00BA1BFB"/>
    <w:rsid w:val="00BA3F2A"/>
    <w:rsid w:val="00BA462A"/>
    <w:rsid w:val="00BA5CBF"/>
    <w:rsid w:val="00BA5DFC"/>
    <w:rsid w:val="00BA760F"/>
    <w:rsid w:val="00BB786B"/>
    <w:rsid w:val="00BC219D"/>
    <w:rsid w:val="00BC393D"/>
    <w:rsid w:val="00BC456D"/>
    <w:rsid w:val="00BC45EC"/>
    <w:rsid w:val="00BC61ED"/>
    <w:rsid w:val="00BC6FD4"/>
    <w:rsid w:val="00BD0C49"/>
    <w:rsid w:val="00BD16A0"/>
    <w:rsid w:val="00BD3B79"/>
    <w:rsid w:val="00BD5759"/>
    <w:rsid w:val="00BD66BD"/>
    <w:rsid w:val="00BE0777"/>
    <w:rsid w:val="00BE09FD"/>
    <w:rsid w:val="00BE0CDB"/>
    <w:rsid w:val="00BE140D"/>
    <w:rsid w:val="00BE5186"/>
    <w:rsid w:val="00BE5EEF"/>
    <w:rsid w:val="00BF03EF"/>
    <w:rsid w:val="00BF0CC3"/>
    <w:rsid w:val="00BF5EF3"/>
    <w:rsid w:val="00BF61F1"/>
    <w:rsid w:val="00BF6A31"/>
    <w:rsid w:val="00C038E7"/>
    <w:rsid w:val="00C03ED9"/>
    <w:rsid w:val="00C1597E"/>
    <w:rsid w:val="00C15A86"/>
    <w:rsid w:val="00C17C70"/>
    <w:rsid w:val="00C21A73"/>
    <w:rsid w:val="00C21FAC"/>
    <w:rsid w:val="00C22EC2"/>
    <w:rsid w:val="00C23298"/>
    <w:rsid w:val="00C23710"/>
    <w:rsid w:val="00C23FB8"/>
    <w:rsid w:val="00C245B7"/>
    <w:rsid w:val="00C26A2F"/>
    <w:rsid w:val="00C31674"/>
    <w:rsid w:val="00C31EF6"/>
    <w:rsid w:val="00C32765"/>
    <w:rsid w:val="00C3304D"/>
    <w:rsid w:val="00C33408"/>
    <w:rsid w:val="00C35036"/>
    <w:rsid w:val="00C35450"/>
    <w:rsid w:val="00C36E27"/>
    <w:rsid w:val="00C41A29"/>
    <w:rsid w:val="00C42CBD"/>
    <w:rsid w:val="00C4497B"/>
    <w:rsid w:val="00C4551E"/>
    <w:rsid w:val="00C5258F"/>
    <w:rsid w:val="00C54A2C"/>
    <w:rsid w:val="00C56BC7"/>
    <w:rsid w:val="00C56F4A"/>
    <w:rsid w:val="00C61F75"/>
    <w:rsid w:val="00C62947"/>
    <w:rsid w:val="00C632F4"/>
    <w:rsid w:val="00C65291"/>
    <w:rsid w:val="00C65A52"/>
    <w:rsid w:val="00C65BD0"/>
    <w:rsid w:val="00C677B7"/>
    <w:rsid w:val="00C67CBC"/>
    <w:rsid w:val="00C722C9"/>
    <w:rsid w:val="00C73C6A"/>
    <w:rsid w:val="00C76004"/>
    <w:rsid w:val="00C772BF"/>
    <w:rsid w:val="00C8085F"/>
    <w:rsid w:val="00C83128"/>
    <w:rsid w:val="00C83FE3"/>
    <w:rsid w:val="00C874B3"/>
    <w:rsid w:val="00C874DC"/>
    <w:rsid w:val="00C92D24"/>
    <w:rsid w:val="00C937C5"/>
    <w:rsid w:val="00C95590"/>
    <w:rsid w:val="00C961B8"/>
    <w:rsid w:val="00CA09FE"/>
    <w:rsid w:val="00CA4D7B"/>
    <w:rsid w:val="00CB0BC3"/>
    <w:rsid w:val="00CB2153"/>
    <w:rsid w:val="00CB3652"/>
    <w:rsid w:val="00CB500B"/>
    <w:rsid w:val="00CB686C"/>
    <w:rsid w:val="00CB790F"/>
    <w:rsid w:val="00CC6418"/>
    <w:rsid w:val="00CD3AFF"/>
    <w:rsid w:val="00CD5D22"/>
    <w:rsid w:val="00CD7160"/>
    <w:rsid w:val="00CE0D9F"/>
    <w:rsid w:val="00CE1F47"/>
    <w:rsid w:val="00CE254D"/>
    <w:rsid w:val="00CE2C07"/>
    <w:rsid w:val="00CE4597"/>
    <w:rsid w:val="00CE4F5A"/>
    <w:rsid w:val="00CE61A3"/>
    <w:rsid w:val="00CE7270"/>
    <w:rsid w:val="00CF4AE9"/>
    <w:rsid w:val="00CF6E74"/>
    <w:rsid w:val="00D0060D"/>
    <w:rsid w:val="00D023F5"/>
    <w:rsid w:val="00D03CB2"/>
    <w:rsid w:val="00D04C04"/>
    <w:rsid w:val="00D066FB"/>
    <w:rsid w:val="00D0727E"/>
    <w:rsid w:val="00D07B6C"/>
    <w:rsid w:val="00D115C8"/>
    <w:rsid w:val="00D1216B"/>
    <w:rsid w:val="00D13C96"/>
    <w:rsid w:val="00D14880"/>
    <w:rsid w:val="00D16DEB"/>
    <w:rsid w:val="00D16EEA"/>
    <w:rsid w:val="00D173CD"/>
    <w:rsid w:val="00D237B5"/>
    <w:rsid w:val="00D27B08"/>
    <w:rsid w:val="00D34668"/>
    <w:rsid w:val="00D4205A"/>
    <w:rsid w:val="00D4745A"/>
    <w:rsid w:val="00D50485"/>
    <w:rsid w:val="00D52492"/>
    <w:rsid w:val="00D5323C"/>
    <w:rsid w:val="00D5573E"/>
    <w:rsid w:val="00D57435"/>
    <w:rsid w:val="00D6274A"/>
    <w:rsid w:val="00D63622"/>
    <w:rsid w:val="00D63DA6"/>
    <w:rsid w:val="00D66C9C"/>
    <w:rsid w:val="00D72583"/>
    <w:rsid w:val="00D73002"/>
    <w:rsid w:val="00D752A5"/>
    <w:rsid w:val="00D762B1"/>
    <w:rsid w:val="00D7692F"/>
    <w:rsid w:val="00D77F7E"/>
    <w:rsid w:val="00D82EC3"/>
    <w:rsid w:val="00D91937"/>
    <w:rsid w:val="00D93A7E"/>
    <w:rsid w:val="00D94C45"/>
    <w:rsid w:val="00D95CFD"/>
    <w:rsid w:val="00D97F1E"/>
    <w:rsid w:val="00DA1A29"/>
    <w:rsid w:val="00DA2C8D"/>
    <w:rsid w:val="00DA36FD"/>
    <w:rsid w:val="00DA392B"/>
    <w:rsid w:val="00DA39CF"/>
    <w:rsid w:val="00DA67FD"/>
    <w:rsid w:val="00DB077F"/>
    <w:rsid w:val="00DB1134"/>
    <w:rsid w:val="00DB1D2D"/>
    <w:rsid w:val="00DB1FA6"/>
    <w:rsid w:val="00DB20BD"/>
    <w:rsid w:val="00DB3EB3"/>
    <w:rsid w:val="00DB7A93"/>
    <w:rsid w:val="00DC196F"/>
    <w:rsid w:val="00DC1CAF"/>
    <w:rsid w:val="00DC5596"/>
    <w:rsid w:val="00DC5961"/>
    <w:rsid w:val="00DC5B47"/>
    <w:rsid w:val="00DC670B"/>
    <w:rsid w:val="00DC6A09"/>
    <w:rsid w:val="00DD17B7"/>
    <w:rsid w:val="00DD30A9"/>
    <w:rsid w:val="00DD470D"/>
    <w:rsid w:val="00DD49F4"/>
    <w:rsid w:val="00DD5B76"/>
    <w:rsid w:val="00DD6A4A"/>
    <w:rsid w:val="00DD6C91"/>
    <w:rsid w:val="00DE1073"/>
    <w:rsid w:val="00DE3B9B"/>
    <w:rsid w:val="00DE3C2D"/>
    <w:rsid w:val="00DE5142"/>
    <w:rsid w:val="00DE5758"/>
    <w:rsid w:val="00DE5833"/>
    <w:rsid w:val="00DE6350"/>
    <w:rsid w:val="00DF0D02"/>
    <w:rsid w:val="00DF2548"/>
    <w:rsid w:val="00DF29F9"/>
    <w:rsid w:val="00DF3689"/>
    <w:rsid w:val="00E007E0"/>
    <w:rsid w:val="00E00D98"/>
    <w:rsid w:val="00E063A5"/>
    <w:rsid w:val="00E06F17"/>
    <w:rsid w:val="00E10D1D"/>
    <w:rsid w:val="00E121B2"/>
    <w:rsid w:val="00E128C1"/>
    <w:rsid w:val="00E133E3"/>
    <w:rsid w:val="00E13451"/>
    <w:rsid w:val="00E14D47"/>
    <w:rsid w:val="00E1629D"/>
    <w:rsid w:val="00E16A63"/>
    <w:rsid w:val="00E171D1"/>
    <w:rsid w:val="00E2384F"/>
    <w:rsid w:val="00E24141"/>
    <w:rsid w:val="00E263B0"/>
    <w:rsid w:val="00E27DF8"/>
    <w:rsid w:val="00E30AEE"/>
    <w:rsid w:val="00E32C62"/>
    <w:rsid w:val="00E34CAE"/>
    <w:rsid w:val="00E35B81"/>
    <w:rsid w:val="00E36B1F"/>
    <w:rsid w:val="00E4450F"/>
    <w:rsid w:val="00E463EC"/>
    <w:rsid w:val="00E4738E"/>
    <w:rsid w:val="00E4745F"/>
    <w:rsid w:val="00E51D87"/>
    <w:rsid w:val="00E527A0"/>
    <w:rsid w:val="00E53693"/>
    <w:rsid w:val="00E5370F"/>
    <w:rsid w:val="00E54477"/>
    <w:rsid w:val="00E54B4C"/>
    <w:rsid w:val="00E54F57"/>
    <w:rsid w:val="00E55801"/>
    <w:rsid w:val="00E603B2"/>
    <w:rsid w:val="00E6171D"/>
    <w:rsid w:val="00E62453"/>
    <w:rsid w:val="00E73769"/>
    <w:rsid w:val="00E7499B"/>
    <w:rsid w:val="00E80DAD"/>
    <w:rsid w:val="00E828E2"/>
    <w:rsid w:val="00E82FF9"/>
    <w:rsid w:val="00E83670"/>
    <w:rsid w:val="00E84EF6"/>
    <w:rsid w:val="00E87E97"/>
    <w:rsid w:val="00E904E2"/>
    <w:rsid w:val="00E93523"/>
    <w:rsid w:val="00E95108"/>
    <w:rsid w:val="00EA6498"/>
    <w:rsid w:val="00EA6E79"/>
    <w:rsid w:val="00EB0CDE"/>
    <w:rsid w:val="00EB244C"/>
    <w:rsid w:val="00EB2541"/>
    <w:rsid w:val="00EB34A5"/>
    <w:rsid w:val="00EB4785"/>
    <w:rsid w:val="00EB487A"/>
    <w:rsid w:val="00EB6298"/>
    <w:rsid w:val="00EB6D1E"/>
    <w:rsid w:val="00EC23AA"/>
    <w:rsid w:val="00EC75B6"/>
    <w:rsid w:val="00EC79C1"/>
    <w:rsid w:val="00ED1A77"/>
    <w:rsid w:val="00ED5EC0"/>
    <w:rsid w:val="00ED689B"/>
    <w:rsid w:val="00ED7A53"/>
    <w:rsid w:val="00EE2F6C"/>
    <w:rsid w:val="00EE4028"/>
    <w:rsid w:val="00EE4D38"/>
    <w:rsid w:val="00EE50BA"/>
    <w:rsid w:val="00EE5988"/>
    <w:rsid w:val="00EF0AA2"/>
    <w:rsid w:val="00EF2A2A"/>
    <w:rsid w:val="00EF5757"/>
    <w:rsid w:val="00EF5BA3"/>
    <w:rsid w:val="00F034D1"/>
    <w:rsid w:val="00F05292"/>
    <w:rsid w:val="00F0612F"/>
    <w:rsid w:val="00F07076"/>
    <w:rsid w:val="00F1177A"/>
    <w:rsid w:val="00F1340A"/>
    <w:rsid w:val="00F153C6"/>
    <w:rsid w:val="00F1694A"/>
    <w:rsid w:val="00F17FA5"/>
    <w:rsid w:val="00F24007"/>
    <w:rsid w:val="00F24B19"/>
    <w:rsid w:val="00F24E5F"/>
    <w:rsid w:val="00F25B59"/>
    <w:rsid w:val="00F3031C"/>
    <w:rsid w:val="00F31E56"/>
    <w:rsid w:val="00F3513E"/>
    <w:rsid w:val="00F3631F"/>
    <w:rsid w:val="00F37C86"/>
    <w:rsid w:val="00F37F49"/>
    <w:rsid w:val="00F40A5F"/>
    <w:rsid w:val="00F44EE4"/>
    <w:rsid w:val="00F4571D"/>
    <w:rsid w:val="00F45E1F"/>
    <w:rsid w:val="00F512A2"/>
    <w:rsid w:val="00F52502"/>
    <w:rsid w:val="00F541C7"/>
    <w:rsid w:val="00F56897"/>
    <w:rsid w:val="00F5799D"/>
    <w:rsid w:val="00F61C12"/>
    <w:rsid w:val="00F63669"/>
    <w:rsid w:val="00F74427"/>
    <w:rsid w:val="00F76B9F"/>
    <w:rsid w:val="00F81503"/>
    <w:rsid w:val="00F8379B"/>
    <w:rsid w:val="00F849EB"/>
    <w:rsid w:val="00F86C3A"/>
    <w:rsid w:val="00F8781A"/>
    <w:rsid w:val="00F87D07"/>
    <w:rsid w:val="00F91537"/>
    <w:rsid w:val="00F94570"/>
    <w:rsid w:val="00F97D72"/>
    <w:rsid w:val="00FA0B0E"/>
    <w:rsid w:val="00FA1012"/>
    <w:rsid w:val="00FA22CB"/>
    <w:rsid w:val="00FA3E48"/>
    <w:rsid w:val="00FA43F3"/>
    <w:rsid w:val="00FA494E"/>
    <w:rsid w:val="00FA5360"/>
    <w:rsid w:val="00FB0880"/>
    <w:rsid w:val="00FB0E72"/>
    <w:rsid w:val="00FB127E"/>
    <w:rsid w:val="00FB158F"/>
    <w:rsid w:val="00FB1CCD"/>
    <w:rsid w:val="00FB1F07"/>
    <w:rsid w:val="00FB20CD"/>
    <w:rsid w:val="00FB39FE"/>
    <w:rsid w:val="00FB3C8F"/>
    <w:rsid w:val="00FB3CF6"/>
    <w:rsid w:val="00FB5D3B"/>
    <w:rsid w:val="00FC0F32"/>
    <w:rsid w:val="00FC1AF9"/>
    <w:rsid w:val="00FC3BA9"/>
    <w:rsid w:val="00FC5517"/>
    <w:rsid w:val="00FC6141"/>
    <w:rsid w:val="00FC6820"/>
    <w:rsid w:val="00FC7AB9"/>
    <w:rsid w:val="00FD26BD"/>
    <w:rsid w:val="00FD26D8"/>
    <w:rsid w:val="00FD3C1D"/>
    <w:rsid w:val="00FD4F10"/>
    <w:rsid w:val="00FD62D6"/>
    <w:rsid w:val="00FD6D68"/>
    <w:rsid w:val="00FD7D41"/>
    <w:rsid w:val="00FD7F37"/>
    <w:rsid w:val="00FE1ECE"/>
    <w:rsid w:val="00FE46F9"/>
    <w:rsid w:val="00FF0B05"/>
    <w:rsid w:val="00FF5FD9"/>
    <w:rsid w:val="00FF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45D77"/>
  <w15:chartTrackingRefBased/>
  <w15:docId w15:val="{327F0416-5AF8-C349-97E4-D43D82DD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color w:val="000000" w:themeColor="text1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0C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D80"/>
    <w:pPr>
      <w:keepNext/>
      <w:keepLines/>
      <w:numPr>
        <w:numId w:val="34"/>
      </w:numPr>
      <w:spacing w:before="320" w:after="40"/>
      <w:outlineLvl w:val="0"/>
    </w:pPr>
    <w:rPr>
      <w:rFonts w:eastAsia="TH Sarabun New"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81F"/>
    <w:pPr>
      <w:keepNext/>
      <w:keepLines/>
      <w:numPr>
        <w:ilvl w:val="1"/>
        <w:numId w:val="34"/>
      </w:numPr>
      <w:spacing w:before="120" w:after="40"/>
      <w:outlineLvl w:val="1"/>
    </w:pPr>
    <w:rPr>
      <w:rFonts w:eastAsia="TH Sarabun New"/>
      <w:kern w:val="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81F"/>
    <w:pPr>
      <w:keepNext/>
      <w:keepLines/>
      <w:numPr>
        <w:ilvl w:val="2"/>
        <w:numId w:val="34"/>
      </w:numPr>
      <w:spacing w:before="120" w:after="40"/>
      <w:outlineLvl w:val="2"/>
    </w:pPr>
    <w:rPr>
      <w:rFonts w:eastAsiaTheme="majorEastAsia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E83"/>
    <w:pPr>
      <w:keepNext/>
      <w:keepLines/>
      <w:numPr>
        <w:ilvl w:val="3"/>
        <w:numId w:val="3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D80"/>
    <w:rPr>
      <w:rFonts w:eastAsia="TH Sarabun New"/>
      <w:bCs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E1073"/>
    <w:rPr>
      <w:rFonts w:eastAsia="TH Sarabun New"/>
    </w:rPr>
  </w:style>
  <w:style w:type="character" w:customStyle="1" w:styleId="Heading3Char">
    <w:name w:val="Heading 3 Char"/>
    <w:basedOn w:val="DefaultParagraphFont"/>
    <w:link w:val="Heading3"/>
    <w:uiPriority w:val="9"/>
    <w:rsid w:val="00DE1073"/>
    <w:rPr>
      <w:rFonts w:eastAsiaTheme="majorEastAsia"/>
    </w:rPr>
  </w:style>
  <w:style w:type="character" w:customStyle="1" w:styleId="Heading4Char">
    <w:name w:val="Heading 4 Char"/>
    <w:basedOn w:val="DefaultParagraphFont"/>
    <w:link w:val="Heading4"/>
    <w:uiPriority w:val="9"/>
    <w:rsid w:val="00597E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97E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E8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7E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7E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7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E8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97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E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E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7A5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0912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F541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1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26B8"/>
    <w:rPr>
      <w:color w:val="954F72" w:themeColor="followedHyperlink"/>
      <w:u w:val="single"/>
    </w:rPr>
  </w:style>
  <w:style w:type="paragraph" w:customStyle="1" w:styleId="Heading10">
    <w:name w:val="Heading1"/>
    <w:basedOn w:val="Normal"/>
    <w:link w:val="Heading1Char0"/>
    <w:rsid w:val="007A0469"/>
    <w:pPr>
      <w:jc w:val="center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E6D95"/>
    <w:rPr>
      <w:kern w:val="0"/>
      <w14:ligatures w14:val="none"/>
    </w:rPr>
  </w:style>
  <w:style w:type="character" w:customStyle="1" w:styleId="Heading1Char0">
    <w:name w:val="Heading1 Char"/>
    <w:basedOn w:val="ListParagraphChar"/>
    <w:link w:val="Heading10"/>
    <w:rsid w:val="007A0469"/>
    <w:rPr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E5988"/>
    <w:rPr>
      <w:color w:val="666666"/>
    </w:rPr>
  </w:style>
  <w:style w:type="character" w:styleId="Emphasis">
    <w:name w:val="Emphasis"/>
    <w:basedOn w:val="DefaultParagraphFont"/>
    <w:uiPriority w:val="20"/>
    <w:qFormat/>
    <w:rsid w:val="008670AD"/>
    <w:rPr>
      <w:i/>
      <w:iCs/>
    </w:rPr>
  </w:style>
  <w:style w:type="character" w:styleId="Strong">
    <w:name w:val="Strong"/>
    <w:basedOn w:val="DefaultParagraphFont"/>
    <w:uiPriority w:val="22"/>
    <w:qFormat/>
    <w:rsid w:val="008670AD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86657"/>
    <w:pPr>
      <w:tabs>
        <w:tab w:val="center" w:pos="4680"/>
        <w:tab w:val="right" w:pos="9360"/>
      </w:tabs>
      <w:spacing w:after="0"/>
    </w:pPr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86657"/>
  </w:style>
  <w:style w:type="character" w:styleId="PageNumber">
    <w:name w:val="page number"/>
    <w:basedOn w:val="DefaultParagraphFont"/>
    <w:uiPriority w:val="99"/>
    <w:semiHidden/>
    <w:unhideWhenUsed/>
    <w:rsid w:val="00686657"/>
  </w:style>
  <w:style w:type="numbering" w:customStyle="1" w:styleId="IEEE">
    <w:name w:val="IEEE"/>
    <w:uiPriority w:val="99"/>
    <w:rsid w:val="00DE1073"/>
    <w:pPr>
      <w:numPr>
        <w:numId w:val="1"/>
      </w:numPr>
    </w:pPr>
  </w:style>
  <w:style w:type="numbering" w:customStyle="1" w:styleId="Style1">
    <w:name w:val="Style1"/>
    <w:uiPriority w:val="99"/>
    <w:rsid w:val="00642FF4"/>
    <w:pPr>
      <w:numPr>
        <w:numId w:val="2"/>
      </w:numPr>
    </w:pPr>
  </w:style>
  <w:style w:type="numbering" w:customStyle="1" w:styleId="Style2">
    <w:name w:val="Style2"/>
    <w:uiPriority w:val="99"/>
    <w:rsid w:val="00524E59"/>
    <w:pPr>
      <w:numPr>
        <w:numId w:val="3"/>
      </w:numPr>
    </w:pPr>
  </w:style>
  <w:style w:type="numbering" w:customStyle="1" w:styleId="Style3">
    <w:name w:val="Style3"/>
    <w:uiPriority w:val="99"/>
    <w:rsid w:val="00F61C12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rsid w:val="00210EAD"/>
    <w:pPr>
      <w:tabs>
        <w:tab w:val="center" w:pos="4513"/>
        <w:tab w:val="right" w:pos="9026"/>
      </w:tabs>
      <w:spacing w:after="0"/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47E88"/>
  </w:style>
  <w:style w:type="character" w:styleId="SubtleEmphasis">
    <w:name w:val="Subtle Emphasis"/>
    <w:basedOn w:val="DefaultParagraphFont"/>
    <w:uiPriority w:val="19"/>
    <w:qFormat/>
    <w:rsid w:val="004C5CD2"/>
    <w:rPr>
      <w:i/>
      <w:iCs/>
      <w:color w:val="404040" w:themeColor="text1" w:themeTint="BF"/>
    </w:rPr>
  </w:style>
  <w:style w:type="character" w:customStyle="1" w:styleId="NO">
    <w:name w:val="NO"/>
    <w:basedOn w:val="DefaultParagraphFont"/>
    <w:uiPriority w:val="1"/>
    <w:rsid w:val="004C5CD2"/>
    <w:rPr>
      <w:rFonts w:cs="TH Sarabun New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C5CD2"/>
    <w:pPr>
      <w:numPr>
        <w:numId w:val="0"/>
      </w:numPr>
      <w:spacing w:before="240" w:after="0"/>
      <w:outlineLvl w:val="9"/>
    </w:pPr>
    <w:rPr>
      <w:bCs w:val="0"/>
      <w:kern w:val="2"/>
      <w:szCs w:val="40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4C5CD2"/>
    <w:pPr>
      <w:spacing w:after="100"/>
      <w:ind w:left="320"/>
    </w:pPr>
    <w:rPr>
      <w:rFonts w:cs="Angsana New"/>
      <w:kern w:val="2"/>
      <w:szCs w:val="40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4C5CD2"/>
    <w:pPr>
      <w:spacing w:after="100"/>
    </w:pPr>
    <w:rPr>
      <w:kern w:val="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4C5CD2"/>
    <w:pPr>
      <w:spacing w:after="100"/>
      <w:ind w:left="440"/>
    </w:pPr>
    <w:rPr>
      <w:rFonts w:eastAsiaTheme="minorEastAsia" w:cs="Times New Roman"/>
      <w:kern w:val="2"/>
      <w:szCs w:val="22"/>
      <w:lang w:bidi="ar-SA"/>
      <w14:ligatures w14:val="standardContextual"/>
    </w:rPr>
  </w:style>
  <w:style w:type="paragraph" w:customStyle="1" w:styleId="Headking3">
    <w:name w:val="Headking 3"/>
    <w:basedOn w:val="Heading2"/>
    <w:next w:val="Normal"/>
    <w:link w:val="Headking3Char"/>
    <w:rsid w:val="004C5CD2"/>
  </w:style>
  <w:style w:type="character" w:customStyle="1" w:styleId="Headking3Char">
    <w:name w:val="Headking 3 Char"/>
    <w:basedOn w:val="Heading2Char"/>
    <w:link w:val="Headking3"/>
    <w:rsid w:val="004C5CD2"/>
    <w:rPr>
      <w:rFonts w:eastAsia="TH Sarabun New"/>
      <w:color w:val="000000" w:themeColor="text1"/>
    </w:rPr>
  </w:style>
  <w:style w:type="paragraph" w:styleId="Caption">
    <w:name w:val="caption"/>
    <w:basedOn w:val="Normal"/>
    <w:next w:val="Normal"/>
    <w:uiPriority w:val="35"/>
    <w:unhideWhenUsed/>
    <w:qFormat/>
    <w:rsid w:val="004C5CD2"/>
    <w:pPr>
      <w:spacing w:after="0"/>
    </w:pPr>
    <w:rPr>
      <w:rFonts w:cs="Angsana New"/>
      <w:i/>
      <w:iCs/>
      <w:color w:val="44546A" w:themeColor="text2"/>
      <w:kern w:val="2"/>
      <w:sz w:val="18"/>
      <w:szCs w:val="22"/>
      <w14:ligatures w14:val="standardContextual"/>
    </w:rPr>
  </w:style>
  <w:style w:type="paragraph" w:styleId="Bibliography">
    <w:name w:val="Bibliography"/>
    <w:basedOn w:val="Normal"/>
    <w:next w:val="Normal"/>
    <w:uiPriority w:val="37"/>
    <w:unhideWhenUsed/>
    <w:rsid w:val="00DE6350"/>
    <w:rPr>
      <w:rFonts w:cs="Angsana New"/>
      <w:szCs w:val="40"/>
    </w:rPr>
  </w:style>
  <w:style w:type="paragraph" w:styleId="ListBullet">
    <w:name w:val="List Bullet"/>
    <w:basedOn w:val="Normal"/>
    <w:uiPriority w:val="99"/>
    <w:unhideWhenUsed/>
    <w:rsid w:val="00AC35AB"/>
    <w:pPr>
      <w:numPr>
        <w:numId w:val="38"/>
      </w:numPr>
      <w:contextualSpacing/>
    </w:pPr>
    <w:rPr>
      <w:rFonts w:cs="Angsana New"/>
      <w:szCs w:val="40"/>
    </w:rPr>
  </w:style>
  <w:style w:type="table" w:styleId="PlainTable3">
    <w:name w:val="Plain Table 3"/>
    <w:basedOn w:val="TableNormal"/>
    <w:uiPriority w:val="43"/>
    <w:rsid w:val="006F429E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F429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6F429E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6F429E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F429E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210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5094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27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096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7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1119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2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86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0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9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44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6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88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66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1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5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783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93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8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97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4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9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2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0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6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5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2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8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3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23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ynologyDrive\SynologyDrive\Mobile\Material\Suthong\Assignment\mini-project-backend-mobile\docs\Report\Template_project%20propos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2542EF6-986F-D64A-9FAB-D2FAD9D8E639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BIBLIOGRAPHY_IS_DIRTY" value="true"/>
    <we:property name="MENDELEY_BIBLIOGRAPHY_LAST_MODIFIED" value="1766299650668"/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F9A2AEED-C05F-2548-84DB-9A8647450EA1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6455ad3e-cacf-4268-8098-d9be9269a52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4B7AEE8C3AE4C644AE3266B2B9DC716B" ma:contentTypeVersion="14" ma:contentTypeDescription="สร้างเอกสารใหม่" ma:contentTypeScope="" ma:versionID="bf8c01a8012c1ef71ea761ee7a026d3e">
  <xsd:schema xmlns:xsd="http://www.w3.org/2001/XMLSchema" xmlns:xs="http://www.w3.org/2001/XMLSchema" xmlns:p="http://schemas.microsoft.com/office/2006/metadata/properties" xmlns:ns3="86610213-13aa-40bd-a675-991f1b00c48e" xmlns:ns4="7b75b7dc-db90-4bf7-b143-d6a4223d679a" targetNamespace="http://schemas.microsoft.com/office/2006/metadata/properties" ma:root="true" ma:fieldsID="45a9f9fc1abbcfbac0ade3e2c73d9e48" ns3:_="" ns4:_="">
    <xsd:import namespace="86610213-13aa-40bd-a675-991f1b00c48e"/>
    <xsd:import namespace="7b75b7dc-db90-4bf7-b143-d6a4223d679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610213-13aa-40bd-a675-991f1b00c48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75b7dc-db90-4bf7-b143-d6a4223d679a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การแชร์แฮชคำแนะนำ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610213-13aa-40bd-a675-991f1b00c48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TPa11</b:Tag>
    <b:SourceType>JournalArticle</b:SourceType>
    <b:Guid>{A5963E54-9D64-4C79-8D0C-8B7D19256A73}</b:Guid>
    <b:Title>Identification of auditory cues utilized in human echolocation – Objective measurement results</b:Title>
    <b:JournalName>Biomedical Signal Processing and Control</b:JournalName>
    <b:Year>2011</b:Year>
    <b:Pages>280-290</b:Pages>
    <b:Volume>6</b:Volume>
    <b:Issue>3</b:Issue>
    <b:Author>
      <b:Author>
        <b:NameList>
          <b:Person>
            <b:Last>Papadopoulos</b:Last>
            <b:First>T.</b:First>
          </b:Person>
          <b:Person>
            <b:Last>Edwards</b:Last>
            <b:First>D.</b:First>
            <b:Middle>S.</b:Middle>
          </b:Person>
          <b:Person>
            <b:Last>Rowan</b:Last>
            <b:First>D.</b:First>
          </b:Person>
          <b:Person>
            <b:Last>Allen</b:Last>
            <b:First>R.</b:First>
          </b:Person>
        </b:NameList>
      </b:Author>
    </b:Author>
    <b:DOI>10.1016/j.bspc.2011.03.005</b:DOI>
    <b:RefOrder>2</b:RefOrder>
  </b:Source>
  <b:Source>
    <b:Tag>Nor21</b:Tag>
    <b:SourceType>JournalArticle</b:SourceType>
    <b:Guid>{53A7BE73-0BAE-491F-968C-7B45B6B3F986}</b:Guid>
    <b:Author>
      <b:Author>
        <b:NameList>
          <b:Person>
            <b:Last>Norman</b:Last>
            <b:First>L.</b:First>
            <b:Middle>J.</b:Middle>
          </b:Person>
          <b:Person>
            <b:Last>Dodsworth</b:Last>
            <b:First>C.</b:First>
          </b:Person>
          <b:Person>
            <b:Last>Foresteire</b:Last>
            <b:First>D.</b:First>
          </b:Person>
          <b:Person>
            <b:Last>Thaler</b:Last>
            <b:First>L.</b:First>
          </b:Person>
        </b:NameList>
      </b:Author>
    </b:Author>
    <b:Title>Human click-based echolocation: Effects of blindness and age, and real-life implications in a 10-week training program</b:Title>
    <b:JournalName>PLOS ONE</b:JournalName>
    <b:Year>2021</b:Year>
    <b:Pages>e0252330</b:Pages>
    <b:Volume>16</b:Volume>
    <b:Issue>6</b:Issue>
    <b:DOI>10.1371/journal.pone.0252330</b:DOI>
    <b:RefOrder>4</b:RefOrder>
  </b:Source>
  <b:Source>
    <b:Tag>Tha11</b:Tag>
    <b:SourceType>JournalArticle</b:SourceType>
    <b:Guid>{0758F36B-2F4E-4912-B5E6-6134AEB605B7}</b:Guid>
    <b:Author>
      <b:Author>
        <b:NameList>
          <b:Person>
            <b:Last>Thaler</b:Last>
            <b:First>L.</b:First>
          </b:Person>
          <b:Person>
            <b:Last>Arnott</b:Last>
            <b:First>S.</b:First>
            <b:Middle>R.</b:Middle>
          </b:Person>
          <b:Person>
            <b:Last>Goodale</b:Last>
            <b:First>M.</b:First>
            <b:Middle>A.</b:Middle>
          </b:Person>
        </b:NameList>
      </b:Author>
    </b:Author>
    <b:Title>Neural correlates of natural human echolocation in early and late blind echolocation experts</b:Title>
    <b:JournalName>PLOS ONE</b:JournalName>
    <b:Year>2011</b:Year>
    <b:Pages>e20162</b:Pages>
    <b:Volume>6</b:Volume>
    <b:Issue>5</b:Issue>
    <b:DOI>10.1371/journal.pone.0020162</b:DOI>
    <b:RefOrder>6</b:RefOrder>
  </b:Source>
  <b:Source>
    <b:Tag>WKr12</b:Tag>
    <b:SourceType>InternetSite</b:SourceType>
    <b:Guid>{790777FC-2AC9-42D0-AE0E-D1EC19FD5E38}</b:Guid>
    <b:Title>Human echolocation: Using tongue-clicks to navigate the world</b:Title>
    <b:Year>2012</b:Year>
    <b:Author>
      <b:Author>
        <b:NameList>
          <b:Person>
            <b:Last>Kremer</b:Last>
            <b:First>W.</b:First>
          </b:Person>
        </b:NameList>
      </b:Author>
    </b:Author>
    <b:ProductionCompany>BBC News</b:ProductionCompany>
    <b:Month>Sep</b:Month>
    <b:Day>12</b:Day>
    <b:YearAccessed>2025</b:YearAccessed>
    <b:MonthAccessed>Dec</b:MonthAccessed>
    <b:DayAccessed>18</b:DayAccessed>
    <b:URL>https://www.bbc.com/news/magazine-19524962</b:URL>
    <b:RefOrder>3</b:RefOrder>
  </b:Source>
  <b:Source>
    <b:Tag>AJK14</b:Tag>
    <b:SourceType>JournalArticle</b:SourceType>
    <b:Guid>{51DD25AF-31B2-4CE6-BC4A-DF7E9D92DA89}</b:Guid>
    <b:Title>A summary of research investigating echolocation abilities of blind and sighted humans</b:Title>
    <b:Year>2014</b:Year>
    <b:Author>
      <b:Author>
        <b:NameList>
          <b:Person>
            <b:Last>Kolarik</b:Last>
            <b:First>A.</b:First>
            <b:Middle>J.</b:Middle>
          </b:Person>
          <b:Person>
            <b:Last>Cirstea</b:Last>
            <b:First>S.</b:First>
          </b:Person>
          <b:Person>
            <b:Last>Pardhan</b:Last>
            <b:First>S.</b:First>
          </b:Person>
          <b:Person>
            <b:Last>Moore</b:Last>
            <b:First>B.</b:First>
            <b:Middle>C. J.</b:Middle>
          </b:Person>
        </b:NameList>
      </b:Author>
    </b:Author>
    <b:JournalName>Hearing Research</b:JournalName>
    <b:Pages>60-68</b:Pages>
    <b:Volume>310</b:Volume>
    <b:Issue>-</b:Issue>
    <b:DOI>10.1016/j.heares.2014.01.010</b:DOI>
    <b:LCID>en-US</b:LCID>
    <b:RefOrder>1</b:RefOrder>
  </b:Source>
  <b:Source>
    <b:Tag>NHu17</b:Tag>
    <b:SourceType>InternetSite</b:SourceType>
    <b:Guid>{8175ECC9-5AF7-4DCA-9BAA-45D3E84B7FD5}</b:Guid>
    <b:Author>
      <b:Author>
        <b:NameList>
          <b:Person>
            <b:Last>Hurst</b:Last>
            <b:First>N.</b:First>
          </b:Person>
        </b:NameList>
      </b:Author>
    </b:Author>
    <b:Title>How does human echolocation work?</b:Title>
    <b:ProductionCompany>Smithsonian Magazine</b:ProductionCompany>
    <b:Year>2017</b:Year>
    <b:Month>Oct</b:Month>
    <b:Day>2</b:Day>
    <b:YearAccessed>2025</b:YearAccessed>
    <b:MonthAccessed>Dec</b:MonthAccessed>
    <b:DayAccessed>18</b:DayAccessed>
    <b:URL>https://www.smithsonianmag.com/innovation/how-does-human-echolocation-work-180965063/</b:URL>
    <b:RefOrder>7</b:RefOrder>
  </b:Source>
  <b:Source>
    <b:Tag>SMa24</b:Tag>
    <b:SourceType>InternetSite</b:SourceType>
    <b:Guid>{959C00E0-E77F-45BE-BD85-B944BD31CA9B}</b:Guid>
    <b:Author>
      <b:Author>
        <b:NameList>
          <b:Person>
            <b:Last>Makin</b:Last>
            <b:First>S.</b:First>
          </b:Person>
        </b:NameList>
      </b:Author>
    </b:Author>
    <b:Title>Anyone can learn echolocation in just 10 weeks...</b:Title>
    <b:ProductionCompany>Scientific American</b:ProductionCompany>
    <b:Year>2024</b:Year>
    <b:Month>Oct</b:Month>
    <b:Day>24</b:Day>
    <b:YearAccessed>2025</b:YearAccessed>
    <b:MonthAccessed>Dec</b:MonthAccessed>
    <b:DayAccessed>18</b:DayAccessed>
    <b:URL>https://www.scientificamerican.com/article/anyone-can-learn-echolocation-in-just-10-weeks-and-it-remodels-your-brain/</b:URL>
    <b:RefOrder>5</b:RefOrder>
  </b:Source>
  <b:Source>
    <b:Tag>AYe20</b:Tag>
    <b:SourceType>InternetSite</b:SourceType>
    <b:Guid>{F02B374D-6FEA-405C-A270-0F42ED151104}</b:Guid>
    <b:Author>
      <b:Author>
        <b:NameList>
          <b:Person>
            <b:Last>Yergaliyeva</b:Last>
            <b:First>A.</b:First>
          </b:Person>
        </b:NameList>
      </b:Author>
    </b:Author>
    <b:Title>Kazakh engineers develop Sezual device...</b:Title>
    <b:ProductionCompany>The Astana Times</b:ProductionCompany>
    <b:Year>2020</b:Year>
    <b:Month>Jun</b:Month>
    <b:Day>11</b:Day>
    <b:YearAccessed>2025</b:YearAccessed>
    <b:MonthAccessed>Dec</b:MonthAccessed>
    <b:DayAccessed>18</b:DayAccessed>
    <b:URL>https://astanatimes.com/2020/06/kazakh-engineers-develop-sezual-device-giving-people-with-blindness-chance-to-participate-in-society/</b:URL>
    <b:RefOrder>8</b:RefOrder>
  </b:Source>
  <b:Source>
    <b:Tag>VKa21</b:Tag>
    <b:SourceType>InternetSite</b:SourceType>
    <b:Guid>{8F081447-8938-47BC-A334-81BC5FF8DA7C}</b:Guid>
    <b:Author>
      <b:Author>
        <b:NameList>
          <b:Person>
            <b:Last>Kay</b:Last>
            <b:First>V.</b:First>
          </b:Person>
        </b:NameList>
      </b:Author>
    </b:Author>
    <b:Title>Sezual: Giving the blind a chance to participate...</b:Title>
    <b:ProductionCompany>Inside Recent</b:ProductionCompany>
    <b:Year>2021</b:Year>
    <b:Month>Feb</b:Month>
    <b:Day>12</b:Day>
    <b:YearAccessed>2025</b:YearAccessed>
    <b:MonthAccessed>Dec</b:MonthAccessed>
    <b:DayAccessed>18</b:DayAccessed>
    <b:RefOrder>9</b:RefOrder>
  </b:Source>
  <b:Source>
    <b:Tag>NCo17</b:Tag>
    <b:SourceType>InternetSite</b:SourceType>
    <b:Guid>{DD5AECCF-1482-4B60-97B7-B40A3FBEAE93}</b:Guid>
    <b:Author>
      <b:Author>
        <b:NameList>
          <b:Person>
            <b:Last>Cohen</b:Last>
            <b:First>N.</b:First>
          </b:Person>
        </b:NameList>
      </b:Author>
    </b:Author>
    <b:Title>Feeling the mobility gap, Sunu Band to help blind and visually impaired</b:Title>
    <b:ProductionCompany>TechXplore</b:ProductionCompany>
    <b:Year>2017</b:Year>
    <b:Month>Aug</b:Month>
    <b:Day>6</b:Day>
    <b:YearAccessed>2025</b:YearAccessed>
    <b:MonthAccessed>Dec</b:MonthAccessed>
    <b:DayAccessed>18</b:DayAccessed>
    <b:URL>https://techxplore.com/news/2017-08-mobility-gap-sunu-band-visually.html</b:URL>
    <b:RefOrder>10</b:RefOrder>
  </b:Source>
  <b:Source>
    <b:Tag>Lig20</b:Tag>
    <b:SourceType>InternetSite</b:SourceType>
    <b:Guid>{E257875D-4B41-4182-A828-F1ECCC0F0B7A}</b:Guid>
    <b:Author>
      <b:Author>
        <b:NameList>
          <b:Person>
            <b:Last>Guild</b:Last>
            <b:First>Lighthouse</b:First>
          </b:Person>
        </b:NameList>
      </b:Author>
    </b:Author>
    <b:Title>Smartphone Apps and Resources for People with Vision Loss or Impairment</b:Title>
    <b:ProductionCompany>Lighthouse Guild</b:ProductionCompany>
    <b:Year>2020</b:Year>
    <b:Month>Sep</b:Month>
    <b:Day>25</b:Day>
    <b:YearAccessed>2025</b:YearAccessed>
    <b:MonthAccessed>Dec</b:MonthAccessed>
    <b:DayAccessed>18</b:DayAccessed>
    <b:URL>https://lighthouseguild.org/smartphone-apps-and-resources-for-people-with-vision-loss-or-impairment/</b:URL>
    <b:RefOrder>11</b:RefOrder>
  </b:Source>
  <b:Source>
    <b:Tag>SonSo</b:Tag>
    <b:SourceType>InternetSite</b:SourceType>
    <b:Guid>{55ED05F4-9A47-45CA-BF2B-34D208BEBA91}</b:Guid>
    <b:Author>
      <b:Author>
        <b:NameList>
          <b:Person>
            <b:Last>SonarGuide</b:Last>
          </b:Person>
        </b:NameList>
      </b:Author>
    </b:Author>
    <b:Title>Sonar glasses – accessible summary</b:Title>
    <b:ProductionCompany>SonarGuide</b:ProductionCompany>
    <b:Year>-</b:Year>
    <b:YearAccessed>2025</b:YearAccessed>
    <b:DayAccessed>18</b:DayAccessed>
    <b:MonthAccessed>Dec</b:MonthAccessed>
    <b:URL>https://sonarguide.com/accessible-summary/</b:URL>
    <b:RefOrder>12</b:RefOrder>
  </b:Source>
</b:Sources>
</file>

<file path=customXml/itemProps1.xml><?xml version="1.0" encoding="utf-8"?>
<ds:datastoreItem xmlns:ds="http://schemas.openxmlformats.org/officeDocument/2006/customXml" ds:itemID="{6E12B235-BBD5-4EDC-A69C-C4A23FE83B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E4659A-B355-48BC-B0DE-DC48F40A7A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610213-13aa-40bd-a675-991f1b00c48e"/>
    <ds:schemaRef ds:uri="7b75b7dc-db90-4bf7-b143-d6a4223d67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14C7F5-716C-4016-823F-2F1CD17BD92E}">
  <ds:schemaRefs>
    <ds:schemaRef ds:uri="http://schemas.microsoft.com/office/2006/metadata/properties"/>
    <ds:schemaRef ds:uri="http://schemas.microsoft.com/office/infopath/2007/PartnerControls"/>
    <ds:schemaRef ds:uri="86610213-13aa-40bd-a675-991f1b00c48e"/>
  </ds:schemaRefs>
</ds:datastoreItem>
</file>

<file path=customXml/itemProps4.xml><?xml version="1.0" encoding="utf-8"?>
<ds:datastoreItem xmlns:ds="http://schemas.openxmlformats.org/officeDocument/2006/customXml" ds:itemID="{E9BBBDFD-89C8-2844-BE09-4CC0BD54D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E:\SynologyDrive\SynologyDrive\Mobile\Material\Suthong\Assignment\mini-project-backend-mobile\docs\Report\Template_project proposal.dotx</Template>
  <TotalTime>163</TotalTime>
  <Pages>19</Pages>
  <Words>2216</Words>
  <Characters>12636</Characters>
  <Application>Microsoft Office Word</Application>
  <DocSecurity>2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14823</CharactersWithSpaces>
  <SharedDoc>false</SharedDoc>
  <HLinks>
    <vt:vector size="18" baseType="variant">
      <vt:variant>
        <vt:i4>7077918</vt:i4>
      </vt:variant>
      <vt:variant>
        <vt:i4>6</vt:i4>
      </vt:variant>
      <vt:variant>
        <vt:i4>0</vt:i4>
      </vt:variant>
      <vt:variant>
        <vt:i4>5</vt:i4>
      </vt:variant>
      <vt:variant>
        <vt:lpwstr>https://www.scientificamerican.com/article/anyone-can-learn-echolocation-in-just-10-weeks-and-it-remodels-your-brain/?utm_source=chatgpt.com</vt:lpwstr>
      </vt:variant>
      <vt:variant>
        <vt:lpwstr/>
      </vt:variant>
      <vt:variant>
        <vt:i4>3014741</vt:i4>
      </vt:variant>
      <vt:variant>
        <vt:i4>3</vt:i4>
      </vt:variant>
      <vt:variant>
        <vt:i4>0</vt:i4>
      </vt:variant>
      <vt:variant>
        <vt:i4>5</vt:i4>
      </vt:variant>
      <vt:variant>
        <vt:lpwstr>https://www.smithsonianmag.com/innovation/how-does-human-echolocation-work-180965063/?utm_source=chatgpt.com</vt:lpwstr>
      </vt:variant>
      <vt:variant>
        <vt:lpwstr/>
      </vt:variant>
      <vt:variant>
        <vt:i4>6357107</vt:i4>
      </vt:variant>
      <vt:variant>
        <vt:i4>0</vt:i4>
      </vt:variant>
      <vt:variant>
        <vt:i4>0</vt:i4>
      </vt:variant>
      <vt:variant>
        <vt:i4>5</vt:i4>
      </vt:variant>
      <vt:variant>
        <vt:lpwstr>https://www.bbc.com/news/magazine-19524962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chavatik thorarit</dc:creator>
  <cp:keywords/>
  <dc:description/>
  <cp:lastModifiedBy>Chavatik Thorarit (ชวาทิก ธรฤทธิ์)</cp:lastModifiedBy>
  <cp:revision>6</cp:revision>
  <cp:lastPrinted>2025-12-25T10:39:00Z</cp:lastPrinted>
  <dcterms:created xsi:type="dcterms:W3CDTF">2026-08-30T13:44:00Z</dcterms:created>
  <dcterms:modified xsi:type="dcterms:W3CDTF">2026-08-31T09:54:00Z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0x0101004B7AEE8C3AE4C644AE3266B2B9DC716B</vt:lpwstr>
  </property>
</Properties>
</file>